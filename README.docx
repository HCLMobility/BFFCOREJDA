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D2A02" w14:textId="2DD97A25" w:rsidR="009D4F2D" w:rsidRDefault="004A05AB" w:rsidP="009D4F2D">
      <w:pPr>
        <w:pStyle w:val="TitleofDocument"/>
        <w:tabs>
          <w:tab w:val="left" w:pos="315"/>
          <w:tab w:val="center" w:pos="4860"/>
        </w:tabs>
        <w:jc w:val="right"/>
        <w:outlineLvl w:val="0"/>
        <w:rPr>
          <w:rFonts w:asciiTheme="minorHAnsi" w:hAnsiTheme="minorHAnsi"/>
          <w:sz w:val="48"/>
          <w:szCs w:val="48"/>
        </w:rPr>
      </w:pPr>
      <w:bookmarkStart w:id="0" w:name="titlepage"/>
      <w:r>
        <w:rPr>
          <w:rFonts w:asciiTheme="minorHAnsi" w:hAnsiTheme="minorHAnsi"/>
          <w:sz w:val="48"/>
          <w:szCs w:val="48"/>
        </w:rPr>
        <w:tab/>
      </w:r>
    </w:p>
    <w:p w14:paraId="73D19718" w14:textId="4CA0038E" w:rsidR="00C80148" w:rsidRPr="008443A1" w:rsidRDefault="00DE3CD8" w:rsidP="00303DC4">
      <w:pPr>
        <w:pStyle w:val="TitleofDocument"/>
        <w:tabs>
          <w:tab w:val="left" w:pos="315"/>
          <w:tab w:val="center" w:pos="4860"/>
        </w:tabs>
        <w:outlineLvl w:val="0"/>
        <w:rPr>
          <w:rFonts w:asciiTheme="minorHAnsi" w:hAnsiTheme="minorHAnsi"/>
          <w:sz w:val="46"/>
          <w:szCs w:val="46"/>
        </w:rPr>
      </w:pPr>
      <w:r>
        <w:rPr>
          <w:rFonts w:asciiTheme="minorHAnsi" w:hAnsiTheme="minorHAnsi"/>
          <w:sz w:val="46"/>
          <w:szCs w:val="46"/>
        </w:rPr>
        <w:t>BFFCORE Installation &amp; Deployment Guide</w:t>
      </w:r>
    </w:p>
    <w:bookmarkEnd w:id="0"/>
    <w:p w14:paraId="3391D428" w14:textId="187B8E34" w:rsidR="00E46426" w:rsidRPr="00A06606" w:rsidRDefault="00DE3CD8" w:rsidP="00303DC4">
      <w:pPr>
        <w:pStyle w:val="Default"/>
        <w:jc w:val="center"/>
        <w:rPr>
          <w:rFonts w:ascii="Calibri" w:hAnsi="Calibri"/>
          <w:i/>
          <w:iCs/>
          <w:color w:val="000000" w:themeColor="text1"/>
          <w:sz w:val="28"/>
          <w:szCs w:val="28"/>
          <w:lang w:val="en-US"/>
        </w:rPr>
      </w:pPr>
      <w:r>
        <w:rPr>
          <w:i/>
          <w:color w:val="000000" w:themeColor="text1"/>
          <w:sz w:val="28"/>
          <w:szCs w:val="28"/>
          <w:lang w:val="en-US"/>
        </w:rPr>
        <w:t>Detailed installation instructions for BFFCORE</w:t>
      </w:r>
    </w:p>
    <w:p w14:paraId="0C5A3800" w14:textId="77777777" w:rsidR="00283B0C" w:rsidRDefault="00283B0C">
      <w:pPr>
        <w:pStyle w:val="DocumentTOC"/>
        <w:outlineLvl w:val="0"/>
        <w:rPr>
          <w:rFonts w:asciiTheme="minorHAnsi" w:hAnsiTheme="minorHAnsi"/>
        </w:rPr>
      </w:pPr>
    </w:p>
    <w:p w14:paraId="6A9B350A" w14:textId="77777777" w:rsidR="00283B0C" w:rsidRDefault="00283B0C">
      <w:pPr>
        <w:pStyle w:val="DocumentTOC"/>
        <w:outlineLvl w:val="0"/>
        <w:rPr>
          <w:rFonts w:asciiTheme="minorHAnsi" w:hAnsiTheme="minorHAnsi"/>
        </w:rPr>
      </w:pPr>
    </w:p>
    <w:p w14:paraId="6640DD5A" w14:textId="77777777" w:rsidR="00283B0C" w:rsidRDefault="00283B0C">
      <w:pPr>
        <w:pStyle w:val="DocumentTOC"/>
        <w:outlineLvl w:val="0"/>
        <w:rPr>
          <w:rFonts w:asciiTheme="minorHAnsi" w:hAnsiTheme="minorHAnsi"/>
        </w:rPr>
      </w:pPr>
    </w:p>
    <w:p w14:paraId="6C33D4F0" w14:textId="77777777" w:rsidR="00283B0C" w:rsidRDefault="00283B0C">
      <w:pPr>
        <w:pStyle w:val="DocumentTOC"/>
        <w:outlineLvl w:val="0"/>
        <w:rPr>
          <w:rFonts w:asciiTheme="minorHAnsi" w:hAnsiTheme="minorHAnsi"/>
        </w:rPr>
      </w:pPr>
    </w:p>
    <w:p w14:paraId="259A4F5B" w14:textId="77777777" w:rsidR="00283B0C" w:rsidRDefault="00283B0C">
      <w:pPr>
        <w:pStyle w:val="DocumentTOC"/>
        <w:outlineLvl w:val="0"/>
        <w:rPr>
          <w:rFonts w:asciiTheme="minorHAnsi" w:hAnsiTheme="minorHAnsi"/>
        </w:rPr>
      </w:pPr>
    </w:p>
    <w:p w14:paraId="77789A8C" w14:textId="77777777" w:rsidR="00283B0C" w:rsidRDefault="00283B0C">
      <w:pPr>
        <w:pStyle w:val="DocumentTOC"/>
        <w:outlineLvl w:val="0"/>
        <w:rPr>
          <w:rFonts w:asciiTheme="minorHAnsi" w:hAnsiTheme="minorHAnsi"/>
        </w:rPr>
      </w:pPr>
    </w:p>
    <w:p w14:paraId="3019FE29" w14:textId="77777777" w:rsidR="00283B0C" w:rsidRDefault="00283B0C">
      <w:pPr>
        <w:pStyle w:val="DocumentTOC"/>
        <w:outlineLvl w:val="0"/>
        <w:rPr>
          <w:rFonts w:asciiTheme="minorHAnsi" w:hAnsiTheme="minorHAnsi"/>
        </w:rPr>
      </w:pPr>
    </w:p>
    <w:p w14:paraId="5FDE8FED" w14:textId="77777777" w:rsidR="00283B0C" w:rsidRDefault="00283B0C">
      <w:pPr>
        <w:pStyle w:val="DocumentTOC"/>
        <w:outlineLvl w:val="0"/>
        <w:rPr>
          <w:rFonts w:asciiTheme="minorHAnsi" w:hAnsiTheme="minorHAnsi"/>
        </w:rPr>
      </w:pPr>
    </w:p>
    <w:p w14:paraId="73D19728" w14:textId="71A21522" w:rsidR="00C80148" w:rsidRPr="009772CD" w:rsidRDefault="00C80148">
      <w:pPr>
        <w:pStyle w:val="DocumentTOC"/>
        <w:outlineLvl w:val="0"/>
        <w:rPr>
          <w:rFonts w:asciiTheme="minorHAnsi" w:hAnsiTheme="minorHAnsi"/>
        </w:rPr>
      </w:pPr>
      <w:r w:rsidRPr="009772CD">
        <w:rPr>
          <w:rFonts w:asciiTheme="minorHAnsi" w:hAnsiTheme="minorHAnsi"/>
        </w:rPr>
        <w:t>Table of Contents</w:t>
      </w:r>
    </w:p>
    <w:p w14:paraId="7DEC8404" w14:textId="70339E98" w:rsidR="00025BE7" w:rsidRDefault="00554833">
      <w:pPr>
        <w:pStyle w:val="TOC1"/>
        <w:tabs>
          <w:tab w:val="left" w:pos="480"/>
          <w:tab w:val="right" w:leader="dot" w:pos="971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fldChar w:fldCharType="begin"/>
      </w:r>
      <w:r>
        <w:instrText xml:space="preserve"> TOC \o "2-3" \t "Heading 1,1,Appendix Heading 2,2,Appendix Heading 1,1" </w:instrText>
      </w:r>
      <w:r>
        <w:fldChar w:fldCharType="separate"/>
      </w:r>
      <w:r w:rsidR="00025BE7">
        <w:rPr>
          <w:noProof/>
        </w:rPr>
        <w:t>1</w:t>
      </w:r>
      <w:r w:rsidR="00025BE7"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  <w:tab/>
      </w:r>
      <w:r w:rsidR="00025BE7">
        <w:rPr>
          <w:noProof/>
        </w:rPr>
        <w:t>PRE-REQUISITES/SOFTWARES TO BE INSTALLED</w:t>
      </w:r>
      <w:r w:rsidR="00025BE7">
        <w:rPr>
          <w:noProof/>
        </w:rPr>
        <w:tab/>
      </w:r>
      <w:r w:rsidR="00025BE7">
        <w:rPr>
          <w:noProof/>
        </w:rPr>
        <w:fldChar w:fldCharType="begin"/>
      </w:r>
      <w:r w:rsidR="00025BE7">
        <w:rPr>
          <w:noProof/>
        </w:rPr>
        <w:instrText xml:space="preserve"> PAGEREF _Toc34980383 \h </w:instrText>
      </w:r>
      <w:r w:rsidR="00025BE7">
        <w:rPr>
          <w:noProof/>
        </w:rPr>
      </w:r>
      <w:r w:rsidR="00025BE7">
        <w:rPr>
          <w:noProof/>
        </w:rPr>
        <w:fldChar w:fldCharType="separate"/>
      </w:r>
      <w:r w:rsidR="00025BE7">
        <w:rPr>
          <w:noProof/>
        </w:rPr>
        <w:t>3</w:t>
      </w:r>
      <w:r w:rsidR="00025BE7">
        <w:rPr>
          <w:noProof/>
        </w:rPr>
        <w:fldChar w:fldCharType="end"/>
      </w:r>
    </w:p>
    <w:p w14:paraId="759198D1" w14:textId="39067BB6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1.1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JAVA/JDK 11 INSTALLATION AND SET-UP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DA0846E" w14:textId="6D303DB4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1.2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BUILD TOOL INSTALLATION AND SET-UP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2056F90" w14:textId="7F1E2850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1.3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DATABASE SERVER AND TOOLS INSTALLATION AND SET-UP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595CE0A" w14:textId="2D0B814C" w:rsidR="00025BE7" w:rsidRDefault="00025BE7">
      <w:pPr>
        <w:pStyle w:val="TOC1"/>
        <w:tabs>
          <w:tab w:val="left" w:pos="480"/>
          <w:tab w:val="right" w:leader="dot" w:pos="971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rPr>
          <w:noProof/>
        </w:rPr>
        <w:t>2</w:t>
      </w:r>
      <w:r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  <w:tab/>
      </w:r>
      <w:r>
        <w:rPr>
          <w:noProof/>
        </w:rPr>
        <w:t>APPLICATION INSTALLATION AND SET-UP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F0E3099" w14:textId="51E302A3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2.1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DATABASE CREATION, CONFIGURATION AND SET-UP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E6B24B1" w14:textId="709E8E28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2.2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APPLICATION RESOURCES CONFIGURATION AND SET-UP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F6B5C3E" w14:textId="296ADFCA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2.3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CONFIGURING AND RUNNING APPLICATION ON HTTPS (OPTIONAL)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4BE6402" w14:textId="251EC8C9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2.4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INSTALL LIBRARIES &amp; GENERATE BFFCORE APPLICATION BOOTABLE JAR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70F5E05" w14:textId="5D659154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2.5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INITIAL DATABASE SET-UP SCRIPTS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396AF9E" w14:textId="0D1F45F5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2.6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ACCESSING AND RUNNING THE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6DC3D61" w14:textId="181CDE89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2.7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IMPORTING REGISTRIES AND API POST-PROCESSORS FOR PICK FLOW (OPTIONAL)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A2B8B2D" w14:textId="6520D0B0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2.8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PROVIDING SUPER USER PRIVELEGES TO WMS 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3872E7E" w14:textId="4ABD7FCE" w:rsidR="00025BE7" w:rsidRDefault="00025BE7">
      <w:pPr>
        <w:pStyle w:val="TOC2"/>
        <w:tabs>
          <w:tab w:val="left" w:pos="960"/>
          <w:tab w:val="right" w:leader="dot" w:pos="971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2.9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ADDING LOMBOK SUPPORT TO STS/Eclipse IDE (OPTIONAL)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_Toc34980396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C61A3F9" w14:textId="22AA64DF" w:rsidR="0079596F" w:rsidRDefault="00554833" w:rsidP="001B29EF">
      <w:pPr>
        <w:pStyle w:val="TOC1"/>
        <w:ind w:left="360"/>
        <w:sectPr w:rsidR="0079596F">
          <w:headerReference w:type="first" r:id="rId12"/>
          <w:footerReference w:type="first" r:id="rId13"/>
          <w:pgSz w:w="12240" w:h="15840" w:code="1"/>
          <w:pgMar w:top="720" w:right="1080" w:bottom="720" w:left="1440" w:header="720" w:footer="720" w:gutter="0"/>
          <w:cols w:space="720"/>
          <w:noEndnote/>
        </w:sectPr>
      </w:pPr>
      <w:r>
        <w:fldChar w:fldCharType="end"/>
      </w:r>
    </w:p>
    <w:p w14:paraId="01283EE7" w14:textId="48333C27" w:rsidR="00740268" w:rsidRPr="00510A8E" w:rsidRDefault="0080188E" w:rsidP="0080188E">
      <w:pPr>
        <w:pStyle w:val="Heading1"/>
      </w:pPr>
      <w:bookmarkStart w:id="1" w:name="_Toc34980383"/>
      <w:bookmarkStart w:id="2" w:name="_Toc380398636"/>
      <w:r w:rsidRPr="0080188E">
        <w:lastRenderedPageBreak/>
        <w:t>PRE-REQUISITES/SOFTWARES TO BE INSTALLED</w:t>
      </w:r>
      <w:bookmarkEnd w:id="1"/>
    </w:p>
    <w:p w14:paraId="0FAE3A8E" w14:textId="23F98DC8" w:rsidR="00F55718" w:rsidRDefault="004768B1" w:rsidP="001A6332">
      <w:pPr>
        <w:pStyle w:val="Heading2"/>
      </w:pPr>
      <w:bookmarkStart w:id="3" w:name="_Toc34980384"/>
      <w:bookmarkEnd w:id="2"/>
      <w:r>
        <w:t>JAVA/JDK 11 INSTALLATION AND SET-UP</w:t>
      </w:r>
      <w:bookmarkEnd w:id="3"/>
    </w:p>
    <w:p w14:paraId="121C3903" w14:textId="2A2A501A" w:rsidR="0080188E" w:rsidRPr="00572A15" w:rsidRDefault="0080188E" w:rsidP="00E01418">
      <w:pPr>
        <w:pStyle w:val="ListParagraph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572A15">
        <w:rPr>
          <w:rFonts w:ascii="Arial" w:hAnsi="Arial" w:cs="Arial"/>
          <w:sz w:val="22"/>
          <w:szCs w:val="22"/>
        </w:rPr>
        <w:t>Download the latest Java 11 / JDK 11 software from the location below –</w:t>
      </w:r>
    </w:p>
    <w:p w14:paraId="4D9FC31C" w14:textId="5954318D" w:rsidR="00CE0E47" w:rsidRDefault="00B23EDF" w:rsidP="00572A15">
      <w:pPr>
        <w:ind w:left="720"/>
        <w:rPr>
          <w:rFonts w:ascii="Arial" w:hAnsi="Arial" w:cs="Arial"/>
          <w:sz w:val="22"/>
          <w:szCs w:val="22"/>
        </w:rPr>
      </w:pPr>
      <w:hyperlink r:id="rId14" w:history="1">
        <w:r w:rsidR="0080188E" w:rsidRPr="00F6467B">
          <w:rPr>
            <w:rStyle w:val="Hyperlink"/>
            <w:rFonts w:ascii="Arial" w:hAnsi="Arial" w:cs="Arial"/>
            <w:sz w:val="22"/>
            <w:szCs w:val="22"/>
          </w:rPr>
          <w:t>https://www.oracle.com/technetwork/java/javase/downloads/java-archive-javase11-5116896.html</w:t>
        </w:r>
      </w:hyperlink>
    </w:p>
    <w:p w14:paraId="2A2CB384" w14:textId="77777777" w:rsidR="0080188E" w:rsidRPr="0080188E" w:rsidRDefault="0080188E" w:rsidP="0080188E">
      <w:pPr>
        <w:rPr>
          <w:rFonts w:ascii="Arial" w:hAnsi="Arial" w:cs="Arial"/>
          <w:sz w:val="22"/>
          <w:szCs w:val="22"/>
        </w:rPr>
      </w:pPr>
    </w:p>
    <w:p w14:paraId="2A0917DA" w14:textId="0E7273B2" w:rsidR="00F55718" w:rsidRDefault="00CE0E47" w:rsidP="00E01418">
      <w:pPr>
        <w:pStyle w:val="ListParagraph"/>
        <w:numPr>
          <w:ilvl w:val="0"/>
          <w:numId w:val="8"/>
        </w:numPr>
      </w:pPr>
      <w:r w:rsidRPr="00572A15">
        <w:rPr>
          <w:rFonts w:ascii="Arial" w:hAnsi="Arial" w:cs="Arial"/>
          <w:sz w:val="22"/>
          <w:szCs w:val="22"/>
        </w:rPr>
        <w:t xml:space="preserve">Set </w:t>
      </w:r>
      <w:r w:rsidRPr="00572A15">
        <w:rPr>
          <w:rFonts w:ascii="Arial" w:hAnsi="Arial" w:cs="Arial"/>
          <w:i/>
          <w:sz w:val="22"/>
          <w:szCs w:val="22"/>
        </w:rPr>
        <w:t>JAVA_HOME</w:t>
      </w:r>
      <w:r w:rsidRPr="00572A15">
        <w:rPr>
          <w:rFonts w:ascii="Arial" w:hAnsi="Arial" w:cs="Arial"/>
          <w:sz w:val="22"/>
          <w:szCs w:val="22"/>
        </w:rPr>
        <w:t xml:space="preserve"> environment variable </w:t>
      </w:r>
      <w:r w:rsidR="00CA584A">
        <w:rPr>
          <w:rFonts w:ascii="Arial" w:hAnsi="Arial" w:cs="Arial"/>
          <w:sz w:val="22"/>
          <w:szCs w:val="22"/>
        </w:rPr>
        <w:t xml:space="preserve">in system properties </w:t>
      </w:r>
      <w:r w:rsidRPr="00572A15">
        <w:rPr>
          <w:rFonts w:ascii="Arial" w:hAnsi="Arial" w:cs="Arial"/>
          <w:sz w:val="22"/>
          <w:szCs w:val="22"/>
        </w:rPr>
        <w:t>to the software installation path above</w:t>
      </w:r>
      <w:r w:rsidR="006304A2" w:rsidRPr="00572A15">
        <w:rPr>
          <w:rFonts w:ascii="Arial" w:hAnsi="Arial" w:cs="Arial"/>
          <w:sz w:val="22"/>
          <w:szCs w:val="22"/>
        </w:rPr>
        <w:t>. Screenshot below –</w:t>
      </w:r>
    </w:p>
    <w:p w14:paraId="7D5411E9" w14:textId="148E4D94" w:rsidR="006304A2" w:rsidRDefault="007608EC" w:rsidP="00572A15">
      <w:pPr>
        <w:pStyle w:val="ListParagraph"/>
      </w:pPr>
      <w:r w:rsidRPr="007608EC">
        <w:rPr>
          <w:noProof/>
          <w:lang w:val="en-IN" w:eastAsia="en-IN"/>
        </w:rPr>
        <w:drawing>
          <wp:inline distT="0" distB="0" distL="0" distR="0" wp14:anchorId="24B2DC0E" wp14:editId="464F73D5">
            <wp:extent cx="3542435" cy="1991484"/>
            <wp:effectExtent l="19050" t="19050" r="2032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011" cy="1996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2D286" w14:textId="738A71BA" w:rsidR="00D4549C" w:rsidRDefault="004768B1" w:rsidP="00D4549C">
      <w:pPr>
        <w:pStyle w:val="Heading2"/>
      </w:pPr>
      <w:bookmarkStart w:id="4" w:name="_Toc34980385"/>
      <w:r>
        <w:t>BUILD TOOL INSTALLATION AND SET-UP</w:t>
      </w:r>
      <w:bookmarkEnd w:id="4"/>
    </w:p>
    <w:p w14:paraId="34CC1664" w14:textId="45E291E8" w:rsidR="00D4549C" w:rsidRPr="00080525" w:rsidRDefault="00080525" w:rsidP="00E01418">
      <w:pPr>
        <w:pStyle w:val="BodyText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080525">
        <w:rPr>
          <w:rFonts w:ascii="Arial" w:hAnsi="Arial" w:cs="Arial"/>
          <w:sz w:val="22"/>
          <w:szCs w:val="22"/>
        </w:rPr>
        <w:t>Download MAVEN 3.6.x latest version from the location below –</w:t>
      </w:r>
    </w:p>
    <w:p w14:paraId="6612AADE" w14:textId="3B070417" w:rsidR="00080525" w:rsidRDefault="00B23EDF" w:rsidP="00080525">
      <w:pPr>
        <w:pStyle w:val="BodyText"/>
        <w:ind w:left="720"/>
      </w:pPr>
      <w:hyperlink r:id="rId16" w:history="1">
        <w:r w:rsidR="00080525" w:rsidRPr="00F6467B">
          <w:rPr>
            <w:rStyle w:val="Hyperlink"/>
          </w:rPr>
          <w:t>https://maven.apache.org/download.cgi</w:t>
        </w:r>
      </w:hyperlink>
    </w:p>
    <w:p w14:paraId="73D0F942" w14:textId="08FDA69B" w:rsidR="005C6464" w:rsidRDefault="005C6464" w:rsidP="00E01418">
      <w:pPr>
        <w:pStyle w:val="BodyText"/>
        <w:numPr>
          <w:ilvl w:val="0"/>
          <w:numId w:val="9"/>
        </w:numPr>
      </w:pPr>
      <w:r>
        <w:t>Set the following in SYSTEM properties – environment variables –</w:t>
      </w:r>
    </w:p>
    <w:p w14:paraId="7A735CAB" w14:textId="77777777" w:rsidR="005C6464" w:rsidRDefault="00080525" w:rsidP="00E01418">
      <w:pPr>
        <w:pStyle w:val="BodyText"/>
        <w:numPr>
          <w:ilvl w:val="1"/>
          <w:numId w:val="9"/>
        </w:numPr>
      </w:pPr>
      <w:r>
        <w:t>MAVEN_HOME and M2_HOME environment variables</w:t>
      </w:r>
      <w:r w:rsidR="00666C80">
        <w:t xml:space="preserve"> in SYSTEM properties</w:t>
      </w:r>
      <w:r>
        <w:t xml:space="preserve"> to the MAVEN installation directory/folder </w:t>
      </w:r>
    </w:p>
    <w:p w14:paraId="3C1917C0" w14:textId="61D66F29" w:rsidR="00080525" w:rsidRDefault="004E15B6" w:rsidP="00E01418">
      <w:pPr>
        <w:pStyle w:val="BodyText"/>
        <w:numPr>
          <w:ilvl w:val="1"/>
          <w:numId w:val="9"/>
        </w:numPr>
      </w:pPr>
      <w:r>
        <w:t xml:space="preserve">M2_REPO to any folder where the application installation JARs/libraries will be stored </w:t>
      </w:r>
      <w:r w:rsidR="00080525">
        <w:t>as shown below –</w:t>
      </w:r>
    </w:p>
    <w:p w14:paraId="20038F33" w14:textId="68C9848C" w:rsidR="00080525" w:rsidRDefault="004E15B6" w:rsidP="00080525">
      <w:pPr>
        <w:pStyle w:val="BodyText"/>
        <w:ind w:left="720"/>
      </w:pPr>
      <w:r>
        <w:rPr>
          <w:noProof/>
          <w:lang w:val="en-IN" w:eastAsia="en-IN"/>
        </w:rPr>
        <w:lastRenderedPageBreak/>
        <w:drawing>
          <wp:inline distT="0" distB="0" distL="0" distR="0" wp14:anchorId="4DC0E59C" wp14:editId="6A1FCFBE">
            <wp:extent cx="4410075" cy="205994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716" cy="20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F32C" w14:textId="239B988B" w:rsidR="00CF18C4" w:rsidRDefault="004768B1" w:rsidP="00CF18C4">
      <w:pPr>
        <w:pStyle w:val="Heading2"/>
      </w:pPr>
      <w:bookmarkStart w:id="5" w:name="_Database_server_and"/>
      <w:bookmarkStart w:id="6" w:name="_Toc34980386"/>
      <w:bookmarkEnd w:id="5"/>
      <w:r>
        <w:t>DATABASE SERVER AND TOOLS INSTALLATION AND SET-UP</w:t>
      </w:r>
      <w:bookmarkEnd w:id="6"/>
    </w:p>
    <w:p w14:paraId="15EEE639" w14:textId="0D7E6734" w:rsidR="00CF18C4" w:rsidRDefault="00DF7528" w:rsidP="00E01418">
      <w:pPr>
        <w:pStyle w:val="BodyText"/>
        <w:numPr>
          <w:ilvl w:val="0"/>
          <w:numId w:val="10"/>
        </w:numPr>
      </w:pPr>
      <w:r>
        <w:t xml:space="preserve">Download </w:t>
      </w:r>
      <w:r w:rsidRPr="00DF7528">
        <w:t xml:space="preserve">SQL server database v2016 and above, </w:t>
      </w:r>
      <w:proofErr w:type="spellStart"/>
      <w:r w:rsidRPr="00DF7528">
        <w:t>preferrably</w:t>
      </w:r>
      <w:proofErr w:type="spellEnd"/>
      <w:r w:rsidRPr="00DF7528">
        <w:t xml:space="preserve"> </w:t>
      </w:r>
      <w:r w:rsidRPr="00DF7528">
        <w:rPr>
          <w:i/>
        </w:rPr>
        <w:t>SQL Server Developer/Enterprise edition</w:t>
      </w:r>
      <w:r>
        <w:t xml:space="preserve"> from the location below –</w:t>
      </w:r>
    </w:p>
    <w:p w14:paraId="1BB309BB" w14:textId="248469FB" w:rsidR="00DF7528" w:rsidRDefault="00B23EDF" w:rsidP="00DF7528">
      <w:pPr>
        <w:pStyle w:val="BodyText"/>
        <w:ind w:left="720"/>
      </w:pPr>
      <w:hyperlink r:id="rId18" w:history="1">
        <w:r w:rsidR="00DF7528" w:rsidRPr="00F6467B">
          <w:rPr>
            <w:rStyle w:val="Hyperlink"/>
          </w:rPr>
          <w:t>https://go.microsoft.com/fwlink/?linkid=853016</w:t>
        </w:r>
      </w:hyperlink>
    </w:p>
    <w:p w14:paraId="0D22E6AB" w14:textId="64742EF0" w:rsidR="00DF7528" w:rsidRDefault="00CF0753" w:rsidP="00E01418">
      <w:pPr>
        <w:pStyle w:val="BodyText"/>
        <w:numPr>
          <w:ilvl w:val="0"/>
          <w:numId w:val="10"/>
        </w:numPr>
      </w:pPr>
      <w:r>
        <w:t>Download SQL Server management studio (SSMS) from the location below –</w:t>
      </w:r>
    </w:p>
    <w:p w14:paraId="63FF1C1A" w14:textId="07537338" w:rsidR="00CF0753" w:rsidRDefault="00CF0753" w:rsidP="00CF0753">
      <w:pPr>
        <w:pStyle w:val="BodyText"/>
        <w:ind w:left="720"/>
      </w:pPr>
      <w:r>
        <w:t xml:space="preserve">Link: </w:t>
      </w:r>
      <w:hyperlink r:id="rId19" w:history="1">
        <w:r w:rsidRPr="00F6467B">
          <w:rPr>
            <w:rStyle w:val="Hyperlink"/>
          </w:rPr>
          <w:t>https://aka.ms/ssmsfullsetup</w:t>
        </w:r>
      </w:hyperlink>
    </w:p>
    <w:p w14:paraId="5A41B255" w14:textId="3BA5177D" w:rsidR="00CF0753" w:rsidRDefault="00CF0753" w:rsidP="00CF0753">
      <w:pPr>
        <w:pStyle w:val="BodyText"/>
        <w:ind w:left="720"/>
      </w:pPr>
      <w:r>
        <w:t xml:space="preserve">Base link: </w:t>
      </w:r>
      <w:hyperlink r:id="rId20" w:anchor="download-ssms" w:history="1">
        <w:r w:rsidRPr="00F6467B">
          <w:rPr>
            <w:rStyle w:val="Hyperlink"/>
          </w:rPr>
          <w:t>https://docs.microsoft.com/en-us/sql/ssms/download-sql-server-management-studio-ssms?view=sql-server-ver15#download-ssms</w:t>
        </w:r>
      </w:hyperlink>
    </w:p>
    <w:p w14:paraId="195ADDD7" w14:textId="77777777" w:rsidR="004D3ABF" w:rsidRPr="004D3ABF" w:rsidRDefault="004D3ABF" w:rsidP="00E01418">
      <w:pPr>
        <w:pStyle w:val="BodyText"/>
        <w:numPr>
          <w:ilvl w:val="0"/>
          <w:numId w:val="10"/>
        </w:numPr>
      </w:pPr>
      <w:r w:rsidRPr="004D3ABF">
        <w:t>Open ‘SQL server configuration manager’ by searching using windows search as shown below –</w:t>
      </w:r>
    </w:p>
    <w:p w14:paraId="4DFD4C7C" w14:textId="27BC70E9" w:rsidR="004D3ABF" w:rsidRDefault="004D3ABF" w:rsidP="004D3ABF">
      <w:pPr>
        <w:pStyle w:val="ListParagraph"/>
        <w:rPr>
          <w:color w:val="1F497D"/>
        </w:rPr>
      </w:pPr>
      <w:r>
        <w:rPr>
          <w:noProof/>
          <w:lang w:val="en-IN" w:eastAsia="en-IN"/>
        </w:rPr>
        <w:drawing>
          <wp:inline distT="0" distB="0" distL="0" distR="0" wp14:anchorId="24D1C669" wp14:editId="34A7E301">
            <wp:extent cx="2047875" cy="3267075"/>
            <wp:effectExtent l="0" t="0" r="9525" b="9525"/>
            <wp:docPr id="54" name="Picture 54" descr="cid:image002.jpg@01D5BCF8.3B6DCA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jpg@01D5BCF8.3B6DCAA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008D" w14:textId="77777777" w:rsidR="004D3ABF" w:rsidRDefault="004D3ABF" w:rsidP="004D3ABF">
      <w:pPr>
        <w:pStyle w:val="ListParagraph"/>
        <w:rPr>
          <w:color w:val="1F497D"/>
        </w:rPr>
      </w:pPr>
    </w:p>
    <w:p w14:paraId="0F5DC9FD" w14:textId="77777777" w:rsidR="004D3ABF" w:rsidRPr="004D3ABF" w:rsidRDefault="004D3ABF" w:rsidP="00E01418">
      <w:pPr>
        <w:pStyle w:val="BodyText"/>
        <w:numPr>
          <w:ilvl w:val="0"/>
          <w:numId w:val="10"/>
        </w:numPr>
      </w:pPr>
      <w:r w:rsidRPr="004D3ABF">
        <w:lastRenderedPageBreak/>
        <w:t xml:space="preserve">In the resultant screen, select </w:t>
      </w:r>
      <w:r w:rsidRPr="004D3ABF">
        <w:rPr>
          <w:i/>
        </w:rPr>
        <w:t>‘SQL Server Network Configuration – Protocols for SQL Express’</w:t>
      </w:r>
      <w:r w:rsidRPr="004D3ABF">
        <w:t xml:space="preserve"> as shown below –</w:t>
      </w:r>
    </w:p>
    <w:p w14:paraId="1C1A9B32" w14:textId="2F893872" w:rsidR="004D3ABF" w:rsidRDefault="004D3ABF" w:rsidP="004D3ABF">
      <w:pPr>
        <w:pStyle w:val="ListParagraph"/>
        <w:rPr>
          <w:color w:val="1F497D"/>
        </w:rPr>
      </w:pPr>
      <w:r>
        <w:rPr>
          <w:noProof/>
          <w:lang w:val="en-IN" w:eastAsia="en-IN"/>
        </w:rPr>
        <w:drawing>
          <wp:inline distT="0" distB="0" distL="0" distR="0" wp14:anchorId="1EB55FF3" wp14:editId="0B7B3C66">
            <wp:extent cx="3990898" cy="1714500"/>
            <wp:effectExtent l="0" t="0" r="0" b="0"/>
            <wp:docPr id="53" name="Picture 53" descr="cid:image005.jpg@01D5BCF8.3B6DCA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5.jpg@01D5BCF8.3B6DCAA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63" cy="172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8E0D" w14:textId="77777777" w:rsidR="004D3ABF" w:rsidRDefault="004D3ABF" w:rsidP="004D3ABF">
      <w:pPr>
        <w:pStyle w:val="ListParagraph"/>
        <w:rPr>
          <w:color w:val="1F497D"/>
        </w:rPr>
      </w:pPr>
    </w:p>
    <w:p w14:paraId="4D166E1A" w14:textId="77777777" w:rsidR="004D3ABF" w:rsidRPr="004D3ABF" w:rsidRDefault="004D3ABF" w:rsidP="00E01418">
      <w:pPr>
        <w:pStyle w:val="BodyText"/>
        <w:numPr>
          <w:ilvl w:val="0"/>
          <w:numId w:val="10"/>
        </w:numPr>
        <w:rPr>
          <w:color w:val="000000" w:themeColor="text1"/>
        </w:rPr>
      </w:pPr>
      <w:r w:rsidRPr="004D3ABF">
        <w:rPr>
          <w:color w:val="000000" w:themeColor="text1"/>
        </w:rPr>
        <w:t>Right click on TCP/IP and select ‘Properties’, the pop-up below will be displayed –</w:t>
      </w:r>
    </w:p>
    <w:p w14:paraId="708AAC11" w14:textId="32C9C44C" w:rsidR="004D3ABF" w:rsidRDefault="004D3ABF" w:rsidP="004D3ABF">
      <w:pPr>
        <w:pStyle w:val="ListParagraph"/>
        <w:rPr>
          <w:color w:val="1F497D"/>
        </w:rPr>
      </w:pPr>
      <w:r>
        <w:rPr>
          <w:noProof/>
          <w:lang w:val="en-IN" w:eastAsia="en-IN"/>
        </w:rPr>
        <w:drawing>
          <wp:inline distT="0" distB="0" distL="0" distR="0" wp14:anchorId="2F2EA16E" wp14:editId="2B248331">
            <wp:extent cx="2762250" cy="3171825"/>
            <wp:effectExtent l="0" t="0" r="0" b="9525"/>
            <wp:docPr id="52" name="Picture 52" descr="cid:image014.jpg@01D5BCF8.3B6DCA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14.jpg@01D5BCF8.3B6DCAA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F31A" w14:textId="77777777" w:rsidR="004D3ABF" w:rsidRPr="004D3ABF" w:rsidRDefault="004D3ABF" w:rsidP="004D3ABF">
      <w:pPr>
        <w:pStyle w:val="ListParagraph"/>
        <w:rPr>
          <w:color w:val="000000" w:themeColor="text1"/>
        </w:rPr>
      </w:pPr>
      <w:r w:rsidRPr="004D3ABF">
        <w:rPr>
          <w:color w:val="000000" w:themeColor="text1"/>
        </w:rPr>
        <w:t>Select ‘Yes’ against the ‘Enabled’ flag as shown above.</w:t>
      </w:r>
    </w:p>
    <w:p w14:paraId="4D35E7B7" w14:textId="77777777" w:rsidR="004D3ABF" w:rsidRPr="004D3ABF" w:rsidRDefault="004D3ABF" w:rsidP="004D3ABF">
      <w:pPr>
        <w:pStyle w:val="ListParagraph"/>
        <w:rPr>
          <w:color w:val="000000" w:themeColor="text1"/>
        </w:rPr>
      </w:pPr>
    </w:p>
    <w:p w14:paraId="280724F5" w14:textId="77777777" w:rsidR="004D3ABF" w:rsidRDefault="004D3ABF" w:rsidP="00E01418">
      <w:pPr>
        <w:pStyle w:val="BodyText"/>
        <w:numPr>
          <w:ilvl w:val="0"/>
          <w:numId w:val="10"/>
        </w:numPr>
        <w:rPr>
          <w:color w:val="1F497D"/>
        </w:rPr>
      </w:pPr>
      <w:r w:rsidRPr="004D3ABF">
        <w:rPr>
          <w:color w:val="000000" w:themeColor="text1"/>
        </w:rPr>
        <w:t>Now click on the ‘IP Addresses’ tab, scroll down and set TCP port to 1433 against the ‘</w:t>
      </w:r>
      <w:proofErr w:type="spellStart"/>
      <w:r w:rsidRPr="004D3ABF">
        <w:rPr>
          <w:i/>
          <w:iCs/>
          <w:color w:val="000000" w:themeColor="text1"/>
        </w:rPr>
        <w:t>IPAll</w:t>
      </w:r>
      <w:proofErr w:type="spellEnd"/>
      <w:r w:rsidRPr="004D3ABF">
        <w:rPr>
          <w:i/>
          <w:iCs/>
          <w:color w:val="000000" w:themeColor="text1"/>
        </w:rPr>
        <w:t>’</w:t>
      </w:r>
      <w:r w:rsidRPr="004D3ABF">
        <w:rPr>
          <w:color w:val="000000" w:themeColor="text1"/>
        </w:rPr>
        <w:t xml:space="preserve"> entry as shown below –</w:t>
      </w:r>
    </w:p>
    <w:p w14:paraId="35219DCD" w14:textId="30E921D5" w:rsidR="004D3ABF" w:rsidRDefault="004D3ABF" w:rsidP="004D3ABF">
      <w:pPr>
        <w:pStyle w:val="ListParagraph"/>
        <w:rPr>
          <w:color w:val="1F497D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AF3BC9F" wp14:editId="7C71B2E6">
            <wp:extent cx="2781300" cy="3190875"/>
            <wp:effectExtent l="0" t="0" r="0" b="9525"/>
            <wp:docPr id="51" name="Picture 51" descr="cid:image015.jpg@01D5BCF8.3B6DCA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15.jpg@01D5BCF8.3B6DCAA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904C" w14:textId="5F8D62D6" w:rsidR="004D3ABF" w:rsidRDefault="004D3ABF" w:rsidP="004D3ABF">
      <w:pPr>
        <w:pStyle w:val="ListParagraph"/>
        <w:rPr>
          <w:color w:val="1F497D"/>
        </w:rPr>
      </w:pPr>
    </w:p>
    <w:p w14:paraId="4E159876" w14:textId="6B22F810" w:rsidR="00906F30" w:rsidRDefault="00906F30" w:rsidP="004D3ABF">
      <w:pPr>
        <w:pStyle w:val="ListParagraph"/>
        <w:rPr>
          <w:color w:val="1F497D"/>
        </w:rPr>
      </w:pPr>
    </w:p>
    <w:p w14:paraId="37937267" w14:textId="77777777" w:rsidR="00906F30" w:rsidRDefault="00906F30" w:rsidP="004D3ABF">
      <w:pPr>
        <w:pStyle w:val="ListParagraph"/>
        <w:rPr>
          <w:color w:val="1F497D"/>
        </w:rPr>
      </w:pPr>
    </w:p>
    <w:p w14:paraId="1B3F90BF" w14:textId="77777777" w:rsidR="004D3ABF" w:rsidRPr="002A3F79" w:rsidRDefault="004D3ABF" w:rsidP="00E01418">
      <w:pPr>
        <w:pStyle w:val="BodyText"/>
        <w:numPr>
          <w:ilvl w:val="0"/>
          <w:numId w:val="10"/>
        </w:numPr>
        <w:rPr>
          <w:color w:val="000000" w:themeColor="text1"/>
        </w:rPr>
      </w:pPr>
      <w:r w:rsidRPr="002A3F79">
        <w:rPr>
          <w:color w:val="000000" w:themeColor="text1"/>
        </w:rPr>
        <w:t xml:space="preserve">The following warning pop-up will be shown to restart SQL Server. Click </w:t>
      </w:r>
      <w:r w:rsidRPr="002A3F79">
        <w:rPr>
          <w:b/>
          <w:bCs/>
          <w:color w:val="000000" w:themeColor="text1"/>
        </w:rPr>
        <w:t>OK</w:t>
      </w:r>
      <w:r w:rsidRPr="002A3F79">
        <w:rPr>
          <w:color w:val="000000" w:themeColor="text1"/>
        </w:rPr>
        <w:t xml:space="preserve"> in this pop-up and then again </w:t>
      </w:r>
      <w:r w:rsidRPr="002A3F79">
        <w:rPr>
          <w:b/>
          <w:bCs/>
          <w:color w:val="000000" w:themeColor="text1"/>
        </w:rPr>
        <w:t>OK</w:t>
      </w:r>
      <w:r w:rsidRPr="002A3F79">
        <w:rPr>
          <w:color w:val="000000" w:themeColor="text1"/>
        </w:rPr>
        <w:t xml:space="preserve"> on main pop-up to accept the changes –</w:t>
      </w:r>
    </w:p>
    <w:p w14:paraId="70A0C0C2" w14:textId="01FA9E67" w:rsidR="004D3ABF" w:rsidRDefault="004D3ABF" w:rsidP="004D3ABF">
      <w:pPr>
        <w:pStyle w:val="ListParagraph"/>
        <w:rPr>
          <w:color w:val="1F497D"/>
        </w:rPr>
      </w:pPr>
      <w:r>
        <w:rPr>
          <w:noProof/>
          <w:lang w:val="en-IN" w:eastAsia="en-IN"/>
        </w:rPr>
        <w:drawing>
          <wp:inline distT="0" distB="0" distL="0" distR="0" wp14:anchorId="6397FA6C" wp14:editId="1AF69D3B">
            <wp:extent cx="3876675" cy="1447800"/>
            <wp:effectExtent l="0" t="0" r="9525" b="0"/>
            <wp:docPr id="50" name="Picture 50" descr="cid:image011.png@01D5BCF7.47450F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11.png@01D5BCF7.47450FB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B65B" w14:textId="77777777" w:rsidR="004D3ABF" w:rsidRDefault="004D3ABF" w:rsidP="004D3ABF">
      <w:pPr>
        <w:pStyle w:val="ListParagraph"/>
        <w:rPr>
          <w:color w:val="1F497D"/>
        </w:rPr>
      </w:pPr>
    </w:p>
    <w:p w14:paraId="0FD39FD9" w14:textId="77777777" w:rsidR="004D3ABF" w:rsidRPr="002A3F79" w:rsidRDefault="004D3ABF" w:rsidP="00E01418">
      <w:pPr>
        <w:pStyle w:val="BodyText"/>
        <w:numPr>
          <w:ilvl w:val="0"/>
          <w:numId w:val="10"/>
        </w:numPr>
        <w:rPr>
          <w:color w:val="000000" w:themeColor="text1"/>
        </w:rPr>
      </w:pPr>
      <w:r w:rsidRPr="002A3F79">
        <w:rPr>
          <w:color w:val="000000" w:themeColor="text1"/>
        </w:rPr>
        <w:t xml:space="preserve">Now type </w:t>
      </w:r>
      <w:proofErr w:type="spellStart"/>
      <w:r w:rsidRPr="002A3F79">
        <w:rPr>
          <w:i/>
          <w:iCs/>
          <w:color w:val="000000" w:themeColor="text1"/>
        </w:rPr>
        <w:t>services.msc</w:t>
      </w:r>
      <w:proofErr w:type="spellEnd"/>
      <w:r w:rsidRPr="002A3F79">
        <w:rPr>
          <w:color w:val="000000" w:themeColor="text1"/>
        </w:rPr>
        <w:t xml:space="preserve"> in Start </w:t>
      </w:r>
      <w:r w:rsidRPr="002A3F79">
        <w:rPr>
          <w:rFonts w:ascii="Wingdings" w:hAnsi="Wingdings"/>
          <w:color w:val="000000" w:themeColor="text1"/>
        </w:rPr>
        <w:t></w:t>
      </w:r>
      <w:r w:rsidRPr="002A3F79">
        <w:rPr>
          <w:color w:val="000000" w:themeColor="text1"/>
        </w:rPr>
        <w:t xml:space="preserve"> Run as shown below –</w:t>
      </w:r>
    </w:p>
    <w:p w14:paraId="44A7F2B1" w14:textId="77777777" w:rsidR="004D3ABF" w:rsidRDefault="004D3ABF" w:rsidP="004D3ABF">
      <w:pPr>
        <w:pStyle w:val="ListParagraph"/>
        <w:rPr>
          <w:color w:val="1F497D"/>
        </w:rPr>
      </w:pPr>
    </w:p>
    <w:p w14:paraId="7A16463E" w14:textId="2CA25690" w:rsidR="004D3ABF" w:rsidRDefault="004D3ABF" w:rsidP="004D3ABF">
      <w:pPr>
        <w:pStyle w:val="ListParagraph"/>
        <w:rPr>
          <w:color w:val="1F497D"/>
        </w:rPr>
      </w:pPr>
      <w:r>
        <w:rPr>
          <w:noProof/>
          <w:lang w:val="en-IN" w:eastAsia="en-IN"/>
        </w:rPr>
        <w:drawing>
          <wp:inline distT="0" distB="0" distL="0" distR="0" wp14:anchorId="586EF932" wp14:editId="2204C911">
            <wp:extent cx="2705100" cy="1400175"/>
            <wp:effectExtent l="0" t="0" r="0" b="9525"/>
            <wp:docPr id="49" name="Picture 49" descr="cid:image016.jpg@01D5BCF8.3B6DCA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16.jpg@01D5BCF8.3B6DCAA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9F7A" w14:textId="77777777" w:rsidR="004D3ABF" w:rsidRDefault="004D3ABF" w:rsidP="004D3ABF">
      <w:pPr>
        <w:pStyle w:val="ListParagraph"/>
        <w:rPr>
          <w:color w:val="1F497D"/>
        </w:rPr>
      </w:pPr>
    </w:p>
    <w:p w14:paraId="449FD4FA" w14:textId="3843836D" w:rsidR="004D3ABF" w:rsidRPr="002A3F79" w:rsidRDefault="002A3F79" w:rsidP="00E01418">
      <w:pPr>
        <w:pStyle w:val="BodyText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Search for the ‘SQL Server</w:t>
      </w:r>
      <w:r w:rsidR="004D3ABF" w:rsidRPr="002A3F79">
        <w:rPr>
          <w:color w:val="000000" w:themeColor="text1"/>
        </w:rPr>
        <w:t>’ service and restart it as shown below –</w:t>
      </w:r>
    </w:p>
    <w:p w14:paraId="42BA4380" w14:textId="2A6C980A" w:rsidR="004D3ABF" w:rsidRDefault="004D3ABF" w:rsidP="004D3ABF">
      <w:pPr>
        <w:pStyle w:val="ListParagraph"/>
        <w:rPr>
          <w:lang w:eastAsia="en-IN"/>
        </w:rPr>
      </w:pPr>
      <w:r>
        <w:lastRenderedPageBreak/>
        <w:t>`</w:t>
      </w:r>
      <w:r>
        <w:rPr>
          <w:noProof/>
          <w:lang w:val="en-IN" w:eastAsia="en-IN"/>
        </w:rPr>
        <w:drawing>
          <wp:inline distT="0" distB="0" distL="0" distR="0" wp14:anchorId="345AC596" wp14:editId="6642C42B">
            <wp:extent cx="6124575" cy="3448050"/>
            <wp:effectExtent l="0" t="0" r="9525" b="0"/>
            <wp:docPr id="48" name="Picture 48" descr="cid:image018.jpg@01D5BCF8.3B6DCA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image018.jpg@01D5BCF8.3B6DCAA0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79EF2" w14:textId="77777777" w:rsidR="00CF0753" w:rsidRDefault="00CF0753" w:rsidP="0092569B">
      <w:pPr>
        <w:pStyle w:val="BodyText"/>
        <w:ind w:left="720"/>
      </w:pPr>
    </w:p>
    <w:p w14:paraId="1E4631FE" w14:textId="7408165F" w:rsidR="00080525" w:rsidRPr="00D4549C" w:rsidRDefault="00DB07DA" w:rsidP="00DB07DA">
      <w:pPr>
        <w:pStyle w:val="Heading1"/>
      </w:pPr>
      <w:bookmarkStart w:id="7" w:name="_Toc34980387"/>
      <w:r>
        <w:t>APPLICATION INSTALLATION AND SET-UP</w:t>
      </w:r>
      <w:bookmarkEnd w:id="7"/>
    </w:p>
    <w:p w14:paraId="497A72B1" w14:textId="1B3B7129" w:rsidR="00C4482B" w:rsidRDefault="00027071" w:rsidP="001A6332">
      <w:pPr>
        <w:pStyle w:val="Heading2"/>
      </w:pPr>
      <w:bookmarkStart w:id="8" w:name="_Installation_and_Usage"/>
      <w:bookmarkStart w:id="9" w:name="_Toc34980388"/>
      <w:bookmarkStart w:id="10" w:name="_Toc387561491"/>
      <w:bookmarkStart w:id="11" w:name="_Toc387636259"/>
      <w:bookmarkStart w:id="12" w:name="_Toc392905525"/>
      <w:bookmarkStart w:id="13" w:name="_Toc392905656"/>
      <w:bookmarkStart w:id="14" w:name="_Toc394470939"/>
      <w:bookmarkStart w:id="15" w:name="_Toc20810211"/>
      <w:bookmarkStart w:id="16" w:name="map4"/>
      <w:bookmarkStart w:id="17" w:name="object10"/>
      <w:bookmarkEnd w:id="8"/>
      <w:r>
        <w:t xml:space="preserve">DATABASE </w:t>
      </w:r>
      <w:r w:rsidR="00160604">
        <w:t>CREATION</w:t>
      </w:r>
      <w:r w:rsidR="00B3554C">
        <w:t>, CONFIGURATION</w:t>
      </w:r>
      <w:r>
        <w:t xml:space="preserve"> AND SET-UP</w:t>
      </w:r>
      <w:bookmarkEnd w:id="9"/>
    </w:p>
    <w:p w14:paraId="0B678063" w14:textId="4F8CB3C5" w:rsidR="00027071" w:rsidRPr="00027071" w:rsidRDefault="00027071" w:rsidP="00E01418">
      <w:pPr>
        <w:pStyle w:val="BodyText"/>
        <w:numPr>
          <w:ilvl w:val="0"/>
          <w:numId w:val="11"/>
        </w:numPr>
        <w:rPr>
          <w:iCs/>
          <w:color w:val="000000" w:themeColor="text1"/>
        </w:rPr>
      </w:pPr>
      <w:bookmarkStart w:id="18" w:name="_Toc515006787"/>
      <w:bookmarkStart w:id="19" w:name="_Toc23740799"/>
      <w:bookmarkEnd w:id="10"/>
      <w:bookmarkEnd w:id="11"/>
      <w:bookmarkEnd w:id="12"/>
      <w:bookmarkEnd w:id="13"/>
      <w:bookmarkEnd w:id="14"/>
      <w:bookmarkEnd w:id="15"/>
      <w:r w:rsidRPr="00027071">
        <w:rPr>
          <w:iCs/>
          <w:color w:val="000000" w:themeColor="text1"/>
        </w:rPr>
        <w:t>Open 'SQL Server M</w:t>
      </w:r>
      <w:r w:rsidR="00A100B7">
        <w:rPr>
          <w:iCs/>
          <w:color w:val="000000" w:themeColor="text1"/>
        </w:rPr>
        <w:t>anagement Studio' downloaded as per steps outlined in previous section</w:t>
      </w:r>
      <w:r w:rsidRPr="00027071">
        <w:rPr>
          <w:iCs/>
          <w:color w:val="000000" w:themeColor="text1"/>
        </w:rPr>
        <w:t xml:space="preserve"> and perform the following steps -</w:t>
      </w:r>
    </w:p>
    <w:p w14:paraId="1CB516A1" w14:textId="6B4816D8" w:rsidR="00027071" w:rsidRPr="00027071" w:rsidRDefault="00027071" w:rsidP="00E01418">
      <w:pPr>
        <w:pStyle w:val="BodyText"/>
        <w:numPr>
          <w:ilvl w:val="0"/>
          <w:numId w:val="12"/>
        </w:numPr>
        <w:rPr>
          <w:iCs/>
          <w:color w:val="000000" w:themeColor="text1"/>
        </w:rPr>
      </w:pPr>
      <w:r w:rsidRPr="00027071">
        <w:rPr>
          <w:iCs/>
          <w:color w:val="000000" w:themeColor="text1"/>
        </w:rPr>
        <w:t>Create a new schema with a name</w:t>
      </w:r>
      <w:r w:rsidR="00A5445F">
        <w:rPr>
          <w:iCs/>
          <w:color w:val="000000" w:themeColor="text1"/>
        </w:rPr>
        <w:t xml:space="preserve"> </w:t>
      </w:r>
      <w:r w:rsidRPr="00027071">
        <w:rPr>
          <w:iCs/>
          <w:color w:val="000000" w:themeColor="text1"/>
        </w:rPr>
        <w:t xml:space="preserve">(say </w:t>
      </w:r>
      <w:r w:rsidRPr="00946134">
        <w:rPr>
          <w:b/>
          <w:iCs/>
          <w:color w:val="000000" w:themeColor="text1"/>
        </w:rPr>
        <w:t>'BFFCORE_DB'</w:t>
      </w:r>
      <w:r w:rsidRPr="00027071">
        <w:rPr>
          <w:iCs/>
          <w:color w:val="000000" w:themeColor="text1"/>
        </w:rPr>
        <w:t>) which will serve as the BFFCORE datastore/database in the</w:t>
      </w:r>
      <w:r w:rsidR="00CD5772">
        <w:rPr>
          <w:iCs/>
          <w:color w:val="000000" w:themeColor="text1"/>
        </w:rPr>
        <w:t xml:space="preserve"> SQL server instance</w:t>
      </w:r>
    </w:p>
    <w:p w14:paraId="6A31EEF6" w14:textId="3CD811B2" w:rsidR="00027071" w:rsidRPr="00027071" w:rsidRDefault="00027071" w:rsidP="00E01418">
      <w:pPr>
        <w:pStyle w:val="BodyText"/>
        <w:numPr>
          <w:ilvl w:val="0"/>
          <w:numId w:val="12"/>
        </w:numPr>
        <w:rPr>
          <w:iCs/>
          <w:color w:val="000000" w:themeColor="text1"/>
        </w:rPr>
      </w:pPr>
      <w:r w:rsidRPr="00027071">
        <w:rPr>
          <w:iCs/>
          <w:color w:val="000000" w:themeColor="text1"/>
        </w:rPr>
        <w:t xml:space="preserve">Under "Security -&gt; Logins" in the SQL Server instance, in the "General" tab/sub-menu, create a new user </w:t>
      </w:r>
      <w:r w:rsidRPr="00946134">
        <w:rPr>
          <w:b/>
          <w:iCs/>
          <w:color w:val="000000" w:themeColor="text1"/>
        </w:rPr>
        <w:t>'BFFCORE</w:t>
      </w:r>
      <w:r w:rsidR="00CD5772" w:rsidRPr="00946134">
        <w:rPr>
          <w:b/>
          <w:iCs/>
          <w:color w:val="000000" w:themeColor="text1"/>
        </w:rPr>
        <w:t>USER</w:t>
      </w:r>
      <w:r w:rsidRPr="00946134">
        <w:rPr>
          <w:b/>
          <w:iCs/>
          <w:color w:val="000000" w:themeColor="text1"/>
        </w:rPr>
        <w:t>'</w:t>
      </w:r>
      <w:r w:rsidRPr="00027071">
        <w:rPr>
          <w:iCs/>
          <w:color w:val="000000" w:themeColor="text1"/>
        </w:rPr>
        <w:t xml:space="preserve"> and provide a valid password.</w:t>
      </w:r>
    </w:p>
    <w:p w14:paraId="18A9305B" w14:textId="26700753" w:rsidR="00027071" w:rsidRDefault="00027071" w:rsidP="00E01418">
      <w:pPr>
        <w:pStyle w:val="BodyText"/>
        <w:numPr>
          <w:ilvl w:val="0"/>
          <w:numId w:val="12"/>
        </w:numPr>
        <w:rPr>
          <w:iCs/>
          <w:color w:val="000000" w:themeColor="text1"/>
        </w:rPr>
      </w:pPr>
      <w:r w:rsidRPr="00027071">
        <w:rPr>
          <w:iCs/>
          <w:color w:val="000000" w:themeColor="text1"/>
        </w:rPr>
        <w:t xml:space="preserve">Under "User Mapping", in the "Users mapped to this login" section, provide the User as </w:t>
      </w:r>
      <w:r w:rsidR="00CD5772" w:rsidRPr="00946134">
        <w:rPr>
          <w:b/>
          <w:iCs/>
          <w:color w:val="000000" w:themeColor="text1"/>
        </w:rPr>
        <w:t>'BFFCOREUSER’</w:t>
      </w:r>
      <w:r w:rsidR="00CD5772" w:rsidRPr="00027071">
        <w:rPr>
          <w:iCs/>
          <w:color w:val="000000" w:themeColor="text1"/>
        </w:rPr>
        <w:t xml:space="preserve"> </w:t>
      </w:r>
      <w:r w:rsidRPr="00027071">
        <w:rPr>
          <w:iCs/>
          <w:color w:val="000000" w:themeColor="text1"/>
        </w:rPr>
        <w:t>and 'Default Schema' as '</w:t>
      </w:r>
      <w:proofErr w:type="spellStart"/>
      <w:r w:rsidRPr="00027071">
        <w:rPr>
          <w:iCs/>
          <w:color w:val="000000" w:themeColor="text1"/>
        </w:rPr>
        <w:t>dbo</w:t>
      </w:r>
      <w:proofErr w:type="spellEnd"/>
      <w:r w:rsidRPr="00027071">
        <w:rPr>
          <w:iCs/>
          <w:color w:val="000000" w:themeColor="text1"/>
        </w:rPr>
        <w:t>'. Additionally, check/select the 'public', '</w:t>
      </w:r>
      <w:proofErr w:type="spellStart"/>
      <w:r w:rsidRPr="00027071">
        <w:rPr>
          <w:iCs/>
          <w:color w:val="000000" w:themeColor="text1"/>
        </w:rPr>
        <w:t>db_owner</w:t>
      </w:r>
      <w:proofErr w:type="spellEnd"/>
      <w:r w:rsidRPr="00027071">
        <w:rPr>
          <w:iCs/>
          <w:color w:val="000000" w:themeColor="text1"/>
        </w:rPr>
        <w:t>', '</w:t>
      </w:r>
      <w:proofErr w:type="spellStart"/>
      <w:r w:rsidRPr="00027071">
        <w:rPr>
          <w:iCs/>
          <w:color w:val="000000" w:themeColor="text1"/>
        </w:rPr>
        <w:t>db_ddladmin</w:t>
      </w:r>
      <w:proofErr w:type="spellEnd"/>
      <w:r w:rsidRPr="00027071">
        <w:rPr>
          <w:iCs/>
          <w:color w:val="000000" w:themeColor="text1"/>
        </w:rPr>
        <w:t>', '</w:t>
      </w:r>
      <w:proofErr w:type="spellStart"/>
      <w:r w:rsidRPr="00027071">
        <w:rPr>
          <w:iCs/>
          <w:color w:val="000000" w:themeColor="text1"/>
        </w:rPr>
        <w:t>db_datawriter</w:t>
      </w:r>
      <w:proofErr w:type="spellEnd"/>
      <w:r w:rsidRPr="00027071">
        <w:rPr>
          <w:iCs/>
          <w:color w:val="000000" w:themeColor="text1"/>
        </w:rPr>
        <w:t>', '</w:t>
      </w:r>
      <w:proofErr w:type="spellStart"/>
      <w:r w:rsidRPr="00027071">
        <w:rPr>
          <w:iCs/>
          <w:color w:val="000000" w:themeColor="text1"/>
        </w:rPr>
        <w:t>db_datareader</w:t>
      </w:r>
      <w:proofErr w:type="spellEnd"/>
      <w:r w:rsidRPr="00027071">
        <w:rPr>
          <w:iCs/>
          <w:color w:val="000000" w:themeColor="text1"/>
        </w:rPr>
        <w:t xml:space="preserve">' roles in the 'Database role membership for: </w:t>
      </w:r>
      <w:r w:rsidR="00827F3F" w:rsidRPr="00946134">
        <w:rPr>
          <w:b/>
          <w:iCs/>
          <w:color w:val="000000" w:themeColor="text1"/>
        </w:rPr>
        <w:t>'BFFCOREUSER’</w:t>
      </w:r>
      <w:r w:rsidR="00827F3F" w:rsidRPr="00027071">
        <w:rPr>
          <w:iCs/>
          <w:color w:val="000000" w:themeColor="text1"/>
        </w:rPr>
        <w:t xml:space="preserve"> </w:t>
      </w:r>
      <w:r w:rsidRPr="00027071">
        <w:rPr>
          <w:iCs/>
          <w:color w:val="000000" w:themeColor="text1"/>
        </w:rPr>
        <w:t>section</w:t>
      </w:r>
    </w:p>
    <w:p w14:paraId="32D5CA94" w14:textId="43E79054" w:rsidR="00EE02DE" w:rsidRPr="00027071" w:rsidRDefault="009B1623" w:rsidP="00EE02DE">
      <w:pPr>
        <w:pStyle w:val="BodyText"/>
        <w:ind w:left="1440"/>
        <w:rPr>
          <w:iCs/>
          <w:color w:val="000000" w:themeColor="text1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598C228" wp14:editId="0C1C5CA5">
            <wp:extent cx="3924300" cy="3554510"/>
            <wp:effectExtent l="19050" t="19050" r="19050" b="273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6318" cy="3556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0D67F" w14:textId="5F6B031A" w:rsidR="00027071" w:rsidRPr="00027071" w:rsidRDefault="00027071" w:rsidP="00E01418">
      <w:pPr>
        <w:pStyle w:val="BodyText"/>
        <w:numPr>
          <w:ilvl w:val="0"/>
          <w:numId w:val="11"/>
        </w:numPr>
        <w:rPr>
          <w:iCs/>
          <w:color w:val="000000" w:themeColor="text1"/>
        </w:rPr>
      </w:pPr>
      <w:r w:rsidRPr="00027071">
        <w:rPr>
          <w:iCs/>
          <w:color w:val="000000" w:themeColor="text1"/>
        </w:rPr>
        <w:t xml:space="preserve">Download the latest BFFCORE source code from SCM </w:t>
      </w:r>
      <w:r w:rsidR="00840E14">
        <w:rPr>
          <w:iCs/>
          <w:color w:val="000000" w:themeColor="text1"/>
        </w:rPr>
        <w:t xml:space="preserve">(GIT) </w:t>
      </w:r>
      <w:r w:rsidRPr="00027071">
        <w:rPr>
          <w:iCs/>
          <w:color w:val="000000" w:themeColor="text1"/>
        </w:rPr>
        <w:t>repository.</w:t>
      </w:r>
    </w:p>
    <w:p w14:paraId="74218BE4" w14:textId="5DE1B75D" w:rsidR="00027071" w:rsidRDefault="00027071" w:rsidP="00E01418">
      <w:pPr>
        <w:pStyle w:val="BodyText"/>
        <w:numPr>
          <w:ilvl w:val="0"/>
          <w:numId w:val="11"/>
        </w:numPr>
        <w:rPr>
          <w:iCs/>
          <w:color w:val="000000" w:themeColor="text1"/>
        </w:rPr>
      </w:pPr>
      <w:r w:rsidRPr="00027071">
        <w:rPr>
          <w:iCs/>
          <w:color w:val="000000" w:themeColor="text1"/>
        </w:rPr>
        <w:t xml:space="preserve">Open </w:t>
      </w:r>
      <w:r w:rsidRPr="0026240C">
        <w:rPr>
          <w:i/>
          <w:iCs/>
          <w:color w:val="000000" w:themeColor="text1"/>
        </w:rPr>
        <w:t>'</w:t>
      </w:r>
      <w:proofErr w:type="spellStart"/>
      <w:proofErr w:type="gramStart"/>
      <w:r w:rsidRPr="0026240C">
        <w:rPr>
          <w:i/>
          <w:iCs/>
          <w:color w:val="000000" w:themeColor="text1"/>
        </w:rPr>
        <w:t>application</w:t>
      </w:r>
      <w:r w:rsidR="002B50E7">
        <w:rPr>
          <w:i/>
          <w:iCs/>
          <w:color w:val="000000" w:themeColor="text1"/>
        </w:rPr>
        <w:t>.propertie</w:t>
      </w:r>
      <w:r w:rsidR="002274E0">
        <w:rPr>
          <w:i/>
          <w:iCs/>
          <w:color w:val="000000" w:themeColor="text1"/>
        </w:rPr>
        <w:t>s</w:t>
      </w:r>
      <w:proofErr w:type="spellEnd"/>
      <w:proofErr w:type="gramEnd"/>
      <w:r w:rsidRPr="0026240C">
        <w:rPr>
          <w:i/>
          <w:iCs/>
          <w:color w:val="000000" w:themeColor="text1"/>
        </w:rPr>
        <w:t>'</w:t>
      </w:r>
      <w:r w:rsidRPr="00027071">
        <w:rPr>
          <w:iCs/>
          <w:color w:val="000000" w:themeColor="text1"/>
        </w:rPr>
        <w:t xml:space="preserve"> file under </w:t>
      </w:r>
      <w:r w:rsidRPr="00300F0C">
        <w:rPr>
          <w:i/>
          <w:iCs/>
          <w:color w:val="000000" w:themeColor="text1"/>
        </w:rPr>
        <w:t>'</w:t>
      </w:r>
      <w:proofErr w:type="spellStart"/>
      <w:r w:rsidRPr="00300F0C">
        <w:rPr>
          <w:i/>
          <w:iCs/>
          <w:color w:val="000000" w:themeColor="text1"/>
        </w:rPr>
        <w:t>bffWebManagement</w:t>
      </w:r>
      <w:proofErr w:type="spellEnd"/>
      <w:r w:rsidRPr="00300F0C">
        <w:rPr>
          <w:i/>
          <w:iCs/>
          <w:color w:val="000000" w:themeColor="text1"/>
        </w:rPr>
        <w:t>/</w:t>
      </w:r>
      <w:proofErr w:type="spellStart"/>
      <w:r w:rsidRPr="00300F0C">
        <w:rPr>
          <w:i/>
          <w:iCs/>
          <w:color w:val="000000" w:themeColor="text1"/>
        </w:rPr>
        <w:t>src</w:t>
      </w:r>
      <w:proofErr w:type="spellEnd"/>
      <w:r w:rsidRPr="00300F0C">
        <w:rPr>
          <w:i/>
          <w:iCs/>
          <w:color w:val="000000" w:themeColor="text1"/>
        </w:rPr>
        <w:t>/main/resources</w:t>
      </w:r>
      <w:r w:rsidRPr="00027071">
        <w:rPr>
          <w:iCs/>
          <w:color w:val="000000" w:themeColor="text1"/>
        </w:rPr>
        <w:t xml:space="preserve">' folder of the BFFCORE source code and replace the </w:t>
      </w:r>
      <w:r w:rsidR="00FF09D8">
        <w:rPr>
          <w:iCs/>
          <w:color w:val="000000" w:themeColor="text1"/>
        </w:rPr>
        <w:t>placeholders</w:t>
      </w:r>
      <w:r w:rsidRPr="00027071">
        <w:rPr>
          <w:iCs/>
          <w:color w:val="000000" w:themeColor="text1"/>
        </w:rPr>
        <w:t xml:space="preserve"> below</w:t>
      </w:r>
      <w:r w:rsidR="00FA136F">
        <w:rPr>
          <w:iCs/>
          <w:color w:val="000000" w:themeColor="text1"/>
        </w:rPr>
        <w:t xml:space="preserve"> in </w:t>
      </w:r>
      <w:r w:rsidR="00FA136F" w:rsidRPr="00FA136F">
        <w:rPr>
          <w:b/>
          <w:iCs/>
          <w:color w:val="000000" w:themeColor="text1"/>
        </w:rPr>
        <w:t>bold</w:t>
      </w:r>
      <w:r w:rsidRPr="00027071">
        <w:rPr>
          <w:iCs/>
          <w:color w:val="000000" w:themeColor="text1"/>
        </w:rPr>
        <w:t xml:space="preserve"> appropriately </w:t>
      </w:r>
      <w:r w:rsidR="002D511B">
        <w:rPr>
          <w:iCs/>
          <w:color w:val="000000" w:themeColor="text1"/>
        </w:rPr>
        <w:t>–</w:t>
      </w:r>
    </w:p>
    <w:p w14:paraId="3CE838F8" w14:textId="1B96C66A" w:rsidR="00C211B5" w:rsidRPr="00C211B5" w:rsidRDefault="00C211B5" w:rsidP="00C211B5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r w:rsidRPr="00C211B5">
        <w:rPr>
          <w:rFonts w:ascii="Consolas" w:hAnsi="Consolas" w:cs="Consolas"/>
          <w:color w:val="000000" w:themeColor="text1"/>
          <w:sz w:val="20"/>
          <w:lang w:val="en-IN"/>
        </w:rPr>
        <w:t>spring.datasource.url=</w:t>
      </w:r>
      <w:proofErr w:type="spellStart"/>
      <w:proofErr w:type="gramStart"/>
      <w:r w:rsidRPr="00C211B5">
        <w:rPr>
          <w:rFonts w:ascii="Consolas" w:hAnsi="Consolas" w:cs="Consolas"/>
          <w:color w:val="000000" w:themeColor="text1"/>
          <w:sz w:val="20"/>
          <w:lang w:val="en-IN"/>
        </w:rPr>
        <w:t>jdbc:sqlserver</w:t>
      </w:r>
      <w:proofErr w:type="spellEnd"/>
      <w:proofErr w:type="gramEnd"/>
      <w:r w:rsidRPr="00C211B5">
        <w:rPr>
          <w:rFonts w:ascii="Consolas" w:hAnsi="Consolas" w:cs="Consolas"/>
          <w:i/>
          <w:color w:val="000000" w:themeColor="text1"/>
          <w:sz w:val="20"/>
          <w:lang w:val="en-IN"/>
        </w:rPr>
        <w:t>://&lt;BFF Core DB IP Address&gt;:&lt;BFFCORE DB port&gt;</w:t>
      </w:r>
      <w:r w:rsidRPr="00C211B5">
        <w:rPr>
          <w:rFonts w:ascii="Consolas" w:hAnsi="Consolas" w:cs="Consolas"/>
          <w:color w:val="000000" w:themeColor="text1"/>
          <w:sz w:val="20"/>
          <w:lang w:val="en-IN"/>
        </w:rPr>
        <w:t>;</w:t>
      </w:r>
      <w:proofErr w:type="spellStart"/>
      <w:r w:rsidRPr="00C211B5">
        <w:rPr>
          <w:rFonts w:ascii="Consolas" w:hAnsi="Consolas" w:cs="Consolas"/>
          <w:color w:val="000000" w:themeColor="text1"/>
          <w:sz w:val="20"/>
          <w:lang w:val="en-IN"/>
        </w:rPr>
        <w:t>databaseName</w:t>
      </w:r>
      <w:proofErr w:type="spellEnd"/>
      <w:r w:rsidRPr="00C211B5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Pr="00B4091E">
        <w:rPr>
          <w:rFonts w:ascii="Consolas" w:hAnsi="Consolas" w:cs="Consolas"/>
          <w:b/>
          <w:i/>
          <w:color w:val="FF0000"/>
          <w:sz w:val="20"/>
          <w:lang w:val="en-IN"/>
        </w:rPr>
        <w:t>&lt;BFFCORE DB NAME&gt;</w:t>
      </w:r>
    </w:p>
    <w:p w14:paraId="33DE489A" w14:textId="567BD094" w:rsidR="00C211B5" w:rsidRDefault="00C211B5" w:rsidP="00D1118F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gramStart"/>
      <w:r w:rsidRPr="00C211B5">
        <w:rPr>
          <w:rFonts w:ascii="Consolas" w:hAnsi="Consolas" w:cs="Consolas"/>
          <w:color w:val="000000" w:themeColor="text1"/>
          <w:sz w:val="20"/>
          <w:lang w:val="en-IN"/>
        </w:rPr>
        <w:t>spring.datasource</w:t>
      </w:r>
      <w:proofErr w:type="gramEnd"/>
      <w:r w:rsidRPr="00C211B5">
        <w:rPr>
          <w:rFonts w:ascii="Consolas" w:hAnsi="Consolas" w:cs="Consolas"/>
          <w:color w:val="000000" w:themeColor="text1"/>
          <w:sz w:val="20"/>
          <w:lang w:val="en-IN"/>
        </w:rPr>
        <w:t>.driver-class-name=com.microsoft.sqlserver.jdbc.SQLServerDriver</w:t>
      </w:r>
    </w:p>
    <w:p w14:paraId="719412DC" w14:textId="1E231723" w:rsidR="00C211B5" w:rsidRPr="00CD4388" w:rsidRDefault="00C211B5" w:rsidP="00993030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i/>
          <w:color w:val="000000" w:themeColor="text1"/>
          <w:sz w:val="20"/>
          <w:lang w:val="en-IN"/>
        </w:rPr>
      </w:pPr>
      <w:proofErr w:type="spellStart"/>
      <w:proofErr w:type="gramStart"/>
      <w:r w:rsidRPr="00C211B5">
        <w:rPr>
          <w:rFonts w:ascii="Consolas" w:hAnsi="Consolas" w:cs="Consolas"/>
          <w:color w:val="000000" w:themeColor="text1"/>
          <w:sz w:val="20"/>
          <w:lang w:val="en-IN"/>
        </w:rPr>
        <w:t>spring.datasource</w:t>
      </w:r>
      <w:proofErr w:type="gramEnd"/>
      <w:r w:rsidRPr="00C211B5">
        <w:rPr>
          <w:rFonts w:ascii="Consolas" w:hAnsi="Consolas" w:cs="Consolas"/>
          <w:color w:val="000000" w:themeColor="text1"/>
          <w:sz w:val="20"/>
          <w:lang w:val="en-IN"/>
        </w:rPr>
        <w:t>.username</w:t>
      </w:r>
      <w:proofErr w:type="spellEnd"/>
      <w:r w:rsidRPr="00C211B5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="00CD4388" w:rsidRPr="00B4091E">
        <w:rPr>
          <w:rFonts w:ascii="Consolas" w:hAnsi="Consolas" w:cs="Consolas"/>
          <w:b/>
          <w:i/>
          <w:color w:val="FF0000"/>
          <w:sz w:val="20"/>
          <w:lang w:val="en-IN"/>
        </w:rPr>
        <w:t>&lt;BFFCORE DB user id&gt;</w:t>
      </w:r>
    </w:p>
    <w:p w14:paraId="5A891ECC" w14:textId="7D44C8BA" w:rsidR="002D511B" w:rsidRPr="00C211B5" w:rsidRDefault="00C211B5" w:rsidP="00993030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iCs/>
          <w:color w:val="000000" w:themeColor="text1"/>
        </w:rPr>
      </w:pPr>
      <w:proofErr w:type="spellStart"/>
      <w:proofErr w:type="gramStart"/>
      <w:r w:rsidRPr="00C211B5">
        <w:rPr>
          <w:rFonts w:ascii="Consolas" w:hAnsi="Consolas" w:cs="Consolas"/>
          <w:color w:val="000000" w:themeColor="text1"/>
          <w:sz w:val="20"/>
          <w:lang w:val="en-IN"/>
        </w:rPr>
        <w:t>spring.datasource</w:t>
      </w:r>
      <w:proofErr w:type="gramEnd"/>
      <w:r w:rsidRPr="00C211B5">
        <w:rPr>
          <w:rFonts w:ascii="Consolas" w:hAnsi="Consolas" w:cs="Consolas"/>
          <w:color w:val="000000" w:themeColor="text1"/>
          <w:sz w:val="20"/>
          <w:lang w:val="en-IN"/>
        </w:rPr>
        <w:t>.password</w:t>
      </w:r>
      <w:proofErr w:type="spellEnd"/>
      <w:r w:rsidRPr="00C211B5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="00CD4388" w:rsidRPr="00B4091E">
        <w:rPr>
          <w:rFonts w:ascii="Consolas" w:hAnsi="Consolas" w:cs="Consolas"/>
          <w:b/>
          <w:i/>
          <w:color w:val="FF0000"/>
          <w:sz w:val="20"/>
          <w:lang w:val="en-IN"/>
        </w:rPr>
        <w:t>&lt;BFFCORE DB password&gt;</w:t>
      </w:r>
    </w:p>
    <w:p w14:paraId="25E6BE0F" w14:textId="2E25CE77" w:rsidR="00332E1E" w:rsidRDefault="00332E1E" w:rsidP="00332E1E">
      <w:pPr>
        <w:pStyle w:val="Heading2"/>
      </w:pPr>
      <w:bookmarkStart w:id="20" w:name="_APPLICATION_RESOURCES_CONFIGURATION"/>
      <w:bookmarkStart w:id="21" w:name="_Toc34980389"/>
      <w:bookmarkStart w:id="22" w:name="_Toc497224692"/>
      <w:bookmarkEnd w:id="16"/>
      <w:bookmarkEnd w:id="17"/>
      <w:bookmarkEnd w:id="18"/>
      <w:bookmarkEnd w:id="19"/>
      <w:bookmarkEnd w:id="20"/>
      <w:r>
        <w:t>APPLICATION RESOURCES CONFIGURATION AND SET-UP</w:t>
      </w:r>
      <w:bookmarkEnd w:id="21"/>
    </w:p>
    <w:p w14:paraId="5426D8F6" w14:textId="602813EA" w:rsidR="00C636B7" w:rsidRPr="00C636B7" w:rsidRDefault="00C636B7" w:rsidP="00E01418">
      <w:pPr>
        <w:pStyle w:val="BodyText"/>
        <w:numPr>
          <w:ilvl w:val="0"/>
          <w:numId w:val="19"/>
        </w:numPr>
      </w:pPr>
      <w:r w:rsidRPr="00C636B7">
        <w:t>Create OPEN ID / BASIC (NATIVE) AUTH configuration/profile</w:t>
      </w:r>
      <w:r w:rsidR="008A3D67">
        <w:t xml:space="preserve"> -</w:t>
      </w:r>
    </w:p>
    <w:p w14:paraId="2B99265B" w14:textId="638A999C" w:rsidR="00E353FF" w:rsidRDefault="007E623B" w:rsidP="003F2EE6">
      <w:pPr>
        <w:pStyle w:val="BodyText"/>
        <w:ind w:left="360" w:firstLine="360"/>
      </w:pPr>
      <w:r w:rsidRPr="00E353FF">
        <w:rPr>
          <w:b/>
          <w:bCs/>
          <w:u w:val="single"/>
        </w:rPr>
        <w:t>OPEN ID configuration/profile</w:t>
      </w:r>
      <w:r w:rsidR="00B26E93">
        <w:rPr>
          <w:b/>
          <w:bCs/>
          <w:u w:val="single"/>
        </w:rPr>
        <w:t xml:space="preserve"> creation</w:t>
      </w:r>
      <w:r w:rsidR="00E353FF" w:rsidRPr="00E353FF">
        <w:rPr>
          <w:b/>
          <w:bCs/>
          <w:u w:val="single"/>
        </w:rPr>
        <w:t xml:space="preserve"> </w:t>
      </w:r>
    </w:p>
    <w:p w14:paraId="4D79487D" w14:textId="611FB8B1" w:rsidR="00494330" w:rsidRDefault="00494330" w:rsidP="003F2EE6">
      <w:pPr>
        <w:pStyle w:val="BodyText"/>
        <w:ind w:left="720"/>
      </w:pPr>
      <w:r>
        <w:t xml:space="preserve">From the latest BFFCORE source code downloaded in previous section, open </w:t>
      </w:r>
      <w:r w:rsidRPr="004928EF">
        <w:rPr>
          <w:i/>
        </w:rPr>
        <w:t>'application</w:t>
      </w:r>
      <w:r w:rsidR="00774C5F">
        <w:rPr>
          <w:i/>
        </w:rPr>
        <w:t>-</w:t>
      </w:r>
      <w:proofErr w:type="spellStart"/>
      <w:proofErr w:type="gramStart"/>
      <w:r w:rsidR="00774C5F">
        <w:rPr>
          <w:i/>
        </w:rPr>
        <w:t>dev</w:t>
      </w:r>
      <w:r w:rsidR="00E92AB0">
        <w:rPr>
          <w:i/>
        </w:rPr>
        <w:t>oidc</w:t>
      </w:r>
      <w:r w:rsidR="00D1118F">
        <w:rPr>
          <w:i/>
        </w:rPr>
        <w:t>.properties</w:t>
      </w:r>
      <w:proofErr w:type="spellEnd"/>
      <w:proofErr w:type="gramEnd"/>
      <w:r w:rsidRPr="004928EF">
        <w:rPr>
          <w:i/>
        </w:rPr>
        <w:t>'</w:t>
      </w:r>
      <w:r>
        <w:t xml:space="preserve"> </w:t>
      </w:r>
      <w:r w:rsidR="00D1118F">
        <w:t>under</w:t>
      </w:r>
      <w:r>
        <w:t xml:space="preserve"> </w:t>
      </w:r>
      <w:proofErr w:type="spellStart"/>
      <w:r>
        <w:t>bffWebManagement</w:t>
      </w:r>
      <w:proofErr w:type="spellEnd"/>
      <w:r>
        <w:t>/</w:t>
      </w:r>
      <w:proofErr w:type="spellStart"/>
      <w:r>
        <w:t>src</w:t>
      </w:r>
      <w:proofErr w:type="spellEnd"/>
      <w:r>
        <w:t xml:space="preserve">/main/resources folder and make the following changes - </w:t>
      </w:r>
    </w:p>
    <w:p w14:paraId="40DEC138" w14:textId="43F31D76" w:rsidR="00494330" w:rsidRDefault="00494330" w:rsidP="00E01418">
      <w:pPr>
        <w:pStyle w:val="BodyText"/>
        <w:numPr>
          <w:ilvl w:val="0"/>
          <w:numId w:val="13"/>
        </w:numPr>
      </w:pPr>
      <w:r>
        <w:t xml:space="preserve">Configure application port. </w:t>
      </w:r>
      <w:r w:rsidR="009C6A2B">
        <w:t xml:space="preserve">Replace the </w:t>
      </w:r>
      <w:r w:rsidR="009C6A2B" w:rsidRPr="006613E1">
        <w:rPr>
          <w:i/>
        </w:rPr>
        <w:t>placeholder</w:t>
      </w:r>
      <w:r w:rsidR="009C6A2B">
        <w:t xml:space="preserve"> below</w:t>
      </w:r>
      <w:r w:rsidR="00FA136F">
        <w:t xml:space="preserve"> in </w:t>
      </w:r>
      <w:r w:rsidR="00FA136F" w:rsidRPr="00FA136F">
        <w:rPr>
          <w:b/>
        </w:rPr>
        <w:t>bold</w:t>
      </w:r>
      <w:r w:rsidR="009C6A2B">
        <w:t xml:space="preserve"> -</w:t>
      </w:r>
    </w:p>
    <w:p w14:paraId="45F4310C" w14:textId="77777777" w:rsidR="00D1118F" w:rsidRPr="00D1118F" w:rsidRDefault="00D1118F" w:rsidP="003F2EE6">
      <w:pPr>
        <w:pStyle w:val="BodyText"/>
        <w:shd w:val="clear" w:color="auto" w:fill="D9D9D9" w:themeFill="background1" w:themeFillShade="D9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r w:rsidRPr="00D1118F">
        <w:rPr>
          <w:rFonts w:ascii="Consolas" w:hAnsi="Consolas" w:cs="Consolas"/>
          <w:color w:val="000000" w:themeColor="text1"/>
          <w:sz w:val="20"/>
          <w:lang w:val="en-IN"/>
        </w:rPr>
        <w:t>#Basic spring application properties</w:t>
      </w:r>
    </w:p>
    <w:p w14:paraId="3CA76B11" w14:textId="4A00F2DA" w:rsidR="00494330" w:rsidRPr="00D1118F" w:rsidRDefault="00D1118F" w:rsidP="003F2EE6">
      <w:pPr>
        <w:pStyle w:val="BodyText"/>
        <w:shd w:val="clear" w:color="auto" w:fill="D9D9D9" w:themeFill="background1" w:themeFillShade="D9"/>
        <w:ind w:left="1440"/>
        <w:rPr>
          <w:color w:val="000000" w:themeColor="text1"/>
        </w:rPr>
      </w:pPr>
      <w:proofErr w:type="spellStart"/>
      <w:proofErr w:type="gramStart"/>
      <w:r w:rsidRPr="00D1118F">
        <w:rPr>
          <w:rFonts w:ascii="Consolas" w:hAnsi="Consolas" w:cs="Consolas"/>
          <w:color w:val="000000" w:themeColor="text1"/>
          <w:sz w:val="20"/>
          <w:lang w:val="en-IN"/>
        </w:rPr>
        <w:t>server.port</w:t>
      </w:r>
      <w:proofErr w:type="spellEnd"/>
      <w:proofErr w:type="gramEnd"/>
      <w:r w:rsidRPr="00D1118F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="00E47BEA" w:rsidRPr="00281FCB">
        <w:rPr>
          <w:rFonts w:ascii="Consolas" w:hAnsi="Consolas" w:cs="Consolas"/>
          <w:b/>
          <w:i/>
          <w:color w:val="FF0000"/>
          <w:sz w:val="20"/>
          <w:lang w:val="en-IN"/>
        </w:rPr>
        <w:t>&lt;</w:t>
      </w:r>
      <w:r w:rsidR="00FF3A67" w:rsidRPr="00281FCB">
        <w:rPr>
          <w:rFonts w:ascii="Consolas" w:hAnsi="Consolas" w:cs="Consolas"/>
          <w:b/>
          <w:i/>
          <w:color w:val="FF0000"/>
          <w:sz w:val="20"/>
          <w:lang w:val="en-IN"/>
        </w:rPr>
        <w:t xml:space="preserve">BFFCORE </w:t>
      </w:r>
      <w:r w:rsidR="00E47BEA" w:rsidRPr="00281FCB">
        <w:rPr>
          <w:rFonts w:ascii="Consolas" w:hAnsi="Consolas" w:cs="Consolas"/>
          <w:b/>
          <w:i/>
          <w:color w:val="FF0000"/>
          <w:sz w:val="20"/>
          <w:lang w:val="en-IN"/>
        </w:rPr>
        <w:t>Application Server port&gt;</w:t>
      </w:r>
    </w:p>
    <w:p w14:paraId="7DC35053" w14:textId="2E98FFBB" w:rsidR="00494330" w:rsidRDefault="00494330" w:rsidP="00E01418">
      <w:pPr>
        <w:pStyle w:val="BodyText"/>
        <w:numPr>
          <w:ilvl w:val="0"/>
          <w:numId w:val="13"/>
        </w:numPr>
      </w:pPr>
      <w:r>
        <w:t>WMS product API server / docker instance</w:t>
      </w:r>
      <w:r w:rsidR="0011638E">
        <w:t xml:space="preserve">. Replace the </w:t>
      </w:r>
      <w:r w:rsidR="009C6A2B" w:rsidRPr="006613E1">
        <w:rPr>
          <w:i/>
        </w:rPr>
        <w:t>placeholders</w:t>
      </w:r>
      <w:r w:rsidR="0011638E">
        <w:t xml:space="preserve"> below</w:t>
      </w:r>
      <w:r>
        <w:t xml:space="preserve"> - </w:t>
      </w:r>
    </w:p>
    <w:p w14:paraId="48ED8899" w14:textId="36C650C1" w:rsidR="00494330" w:rsidRPr="009C6A2B" w:rsidRDefault="00D1118F" w:rsidP="003F2EE6">
      <w:pPr>
        <w:shd w:val="clear" w:color="auto" w:fill="D9D9D9" w:themeFill="background1" w:themeFillShade="D9"/>
        <w:autoSpaceDE w:val="0"/>
        <w:autoSpaceDN w:val="0"/>
        <w:adjustRightInd w:val="0"/>
        <w:ind w:left="1440"/>
        <w:rPr>
          <w:rFonts w:ascii="Consolas" w:hAnsi="Consolas" w:cs="Consolas"/>
          <w:i/>
          <w:color w:val="FF0032"/>
          <w:sz w:val="20"/>
          <w:lang w:val="en-IN"/>
        </w:rPr>
      </w:pPr>
      <w:r w:rsidRPr="00D1118F">
        <w:rPr>
          <w:rFonts w:ascii="Consolas" w:hAnsi="Consolas" w:cs="Consolas"/>
          <w:color w:val="000000" w:themeColor="text1"/>
          <w:sz w:val="20"/>
          <w:lang w:val="en-IN"/>
        </w:rPr>
        <w:t>productapi.base.url</w:t>
      </w:r>
      <w:r w:rsidR="00DA5CAD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="007765D7" w:rsidRPr="00DA5CAD">
        <w:rPr>
          <w:rFonts w:ascii="Consolas" w:hAnsi="Consolas" w:cs="Consolas"/>
          <w:b/>
          <w:i/>
          <w:color w:val="FF0000"/>
          <w:sz w:val="20"/>
          <w:lang w:val="en-IN"/>
        </w:rPr>
        <w:t>&lt;WMS server IP address&gt;</w:t>
      </w:r>
      <w:r w:rsidR="007765D7" w:rsidRPr="00DA5CAD">
        <w:rPr>
          <w:rFonts w:ascii="Consolas" w:hAnsi="Consolas" w:cs="Consolas"/>
          <w:i/>
          <w:color w:val="FF0000"/>
          <w:sz w:val="20"/>
          <w:lang w:val="en-IN"/>
        </w:rPr>
        <w:t>:</w:t>
      </w:r>
      <w:r w:rsidR="007765D7" w:rsidRPr="00DA5CAD">
        <w:rPr>
          <w:rFonts w:ascii="Consolas" w:hAnsi="Consolas" w:cs="Consolas"/>
          <w:b/>
          <w:i/>
          <w:color w:val="FF0000"/>
          <w:sz w:val="20"/>
          <w:lang w:val="en-IN"/>
        </w:rPr>
        <w:t>&lt;port&gt;</w:t>
      </w:r>
    </w:p>
    <w:p w14:paraId="353EC967" w14:textId="77777777" w:rsidR="00E92447" w:rsidRDefault="00E92447" w:rsidP="00E92447">
      <w:pPr>
        <w:pStyle w:val="BodyText"/>
        <w:ind w:left="1440"/>
      </w:pPr>
    </w:p>
    <w:p w14:paraId="7C5AD2D5" w14:textId="73D7B4C4" w:rsidR="00FB641B" w:rsidRDefault="00AA68F2" w:rsidP="00E01418">
      <w:pPr>
        <w:pStyle w:val="BodyText"/>
        <w:numPr>
          <w:ilvl w:val="0"/>
          <w:numId w:val="13"/>
        </w:numPr>
      </w:pPr>
      <w:r>
        <w:lastRenderedPageBreak/>
        <w:t xml:space="preserve">OPEN ID </w:t>
      </w:r>
      <w:r w:rsidR="006802D4">
        <w:t>configuration properties</w:t>
      </w:r>
      <w:r w:rsidR="00E85489">
        <w:t xml:space="preserve"> –</w:t>
      </w:r>
    </w:p>
    <w:p w14:paraId="4427F22A" w14:textId="05CB72BB" w:rsidR="00C82B7A" w:rsidRDefault="00C82B7A" w:rsidP="003F2EE6">
      <w:pPr>
        <w:pStyle w:val="BodyText"/>
        <w:ind w:left="1440"/>
      </w:pPr>
      <w:r>
        <w:t>#WMS simple-</w:t>
      </w:r>
      <w:proofErr w:type="spellStart"/>
      <w:r>
        <w:t>oidc</w:t>
      </w:r>
      <w:proofErr w:type="spellEnd"/>
      <w:r>
        <w:t>-provider Authentication properties</w:t>
      </w:r>
    </w:p>
    <w:p w14:paraId="52D185AA" w14:textId="77777777" w:rsidR="00C82B7A" w:rsidRPr="00C82B7A" w:rsidRDefault="00C82B7A" w:rsidP="003F2EE6">
      <w:pPr>
        <w:shd w:val="clear" w:color="auto" w:fill="D9D9D9" w:themeFill="background1" w:themeFillShade="D9"/>
        <w:autoSpaceDE w:val="0"/>
        <w:autoSpaceDN w:val="0"/>
        <w:adjustRightInd w:val="0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r w:rsidRPr="00C82B7A">
        <w:rPr>
          <w:rFonts w:ascii="Consolas" w:hAnsi="Consolas" w:cs="Consolas"/>
          <w:color w:val="000000" w:themeColor="text1"/>
          <w:sz w:val="20"/>
          <w:lang w:val="en-IN"/>
        </w:rPr>
        <w:t xml:space="preserve">#Application authentication scheme: allowed </w:t>
      </w:r>
      <w:proofErr w:type="spellStart"/>
      <w:r w:rsidRPr="00C82B7A">
        <w:rPr>
          <w:rFonts w:ascii="Consolas" w:hAnsi="Consolas" w:cs="Consolas"/>
          <w:color w:val="000000" w:themeColor="text1"/>
          <w:sz w:val="20"/>
          <w:lang w:val="en-IN"/>
        </w:rPr>
        <w:t>Enum_Values</w:t>
      </w:r>
      <w:proofErr w:type="spell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 xml:space="preserve"> @</w:t>
      </w:r>
      <w:proofErr w:type="spellStart"/>
      <w:r w:rsidRPr="00C82B7A">
        <w:rPr>
          <w:rFonts w:ascii="Consolas" w:hAnsi="Consolas" w:cs="Consolas"/>
          <w:color w:val="000000" w:themeColor="text1"/>
          <w:sz w:val="20"/>
          <w:lang w:val="en-IN"/>
        </w:rPr>
        <w:t>AuthScheme</w:t>
      </w:r>
      <w:proofErr w:type="spell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 xml:space="preserve"> {BASIC_AUTH, OPENID;}</w:t>
      </w:r>
    </w:p>
    <w:p w14:paraId="68FD23C8" w14:textId="4B01AB44" w:rsidR="00C82B7A" w:rsidRPr="00C82B7A" w:rsidRDefault="00C82B7A" w:rsidP="003F2EE6">
      <w:pPr>
        <w:pStyle w:val="BodyText"/>
        <w:shd w:val="clear" w:color="auto" w:fill="D9D9D9" w:themeFill="background1" w:themeFillShade="D9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C82B7A">
        <w:rPr>
          <w:rFonts w:ascii="Consolas" w:hAnsi="Consolas" w:cs="Consolas"/>
          <w:color w:val="000000" w:themeColor="text1"/>
          <w:sz w:val="20"/>
          <w:lang w:val="en-IN"/>
        </w:rPr>
        <w:t>app.scheme</w:t>
      </w:r>
      <w:proofErr w:type="spellEnd"/>
      <w:proofErr w:type="gram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=OPENID</w:t>
      </w:r>
    </w:p>
    <w:p w14:paraId="4B82001C" w14:textId="6A242257" w:rsidR="00C82B7A" w:rsidRPr="00C82B7A" w:rsidRDefault="00C82B7A" w:rsidP="003F2EE6">
      <w:pPr>
        <w:pStyle w:val="BodyText"/>
        <w:shd w:val="clear" w:color="auto" w:fill="D9D9D9" w:themeFill="background1" w:themeFillShade="D9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C82B7A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.providerlocation</w:t>
      </w:r>
      <w:proofErr w:type="spell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="00200B4C" w:rsidRPr="000D2B85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&lt;OIDC provider location&gt;</w:t>
      </w:r>
    </w:p>
    <w:p w14:paraId="554B1D9E" w14:textId="6F63FE6A" w:rsidR="00C82B7A" w:rsidRPr="00C82B7A" w:rsidRDefault="00C82B7A" w:rsidP="003F2EE6">
      <w:pPr>
        <w:pStyle w:val="BodyText"/>
        <w:shd w:val="clear" w:color="auto" w:fill="D9D9D9" w:themeFill="background1" w:themeFillShade="D9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C82B7A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.clientId</w:t>
      </w:r>
      <w:proofErr w:type="spell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="00200B4C" w:rsidRPr="000D2B85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&lt;</w:t>
      </w:r>
      <w:r w:rsidR="0060073C" w:rsidRPr="000D2B85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OIDC C</w:t>
      </w:r>
      <w:r w:rsidR="00200B4C" w:rsidRPr="000D2B85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lient id&gt;</w:t>
      </w:r>
    </w:p>
    <w:p w14:paraId="3DBC225F" w14:textId="34BA1132" w:rsidR="00C82B7A" w:rsidRPr="00C82B7A" w:rsidRDefault="00C82B7A" w:rsidP="003F2EE6">
      <w:pPr>
        <w:pStyle w:val="BodyText"/>
        <w:shd w:val="clear" w:color="auto" w:fill="D9D9D9" w:themeFill="background1" w:themeFillShade="D9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C82B7A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.clientSecret</w:t>
      </w:r>
      <w:proofErr w:type="spell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="0060073C" w:rsidRPr="000D2B85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&lt;OIDC Client secret&gt;</w:t>
      </w:r>
    </w:p>
    <w:p w14:paraId="757F6688" w14:textId="35360CE3" w:rsidR="00C82B7A" w:rsidRPr="00C82B7A" w:rsidRDefault="00C82B7A" w:rsidP="003F2EE6">
      <w:pPr>
        <w:pStyle w:val="BodyText"/>
        <w:shd w:val="clear" w:color="auto" w:fill="D9D9D9" w:themeFill="background1" w:themeFillShade="D9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C82B7A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.redirectUri</w:t>
      </w:r>
      <w:proofErr w:type="spell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="0060073C" w:rsidRPr="000D2B85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&lt;OIDC Redirect URI&gt;</w:t>
      </w:r>
    </w:p>
    <w:p w14:paraId="338D6F4F" w14:textId="77777777" w:rsidR="00C82B7A" w:rsidRPr="0060073C" w:rsidRDefault="00C82B7A" w:rsidP="003F2EE6">
      <w:pPr>
        <w:pStyle w:val="BodyText"/>
        <w:shd w:val="clear" w:color="auto" w:fill="D9D9D9" w:themeFill="background1" w:themeFillShade="D9"/>
        <w:ind w:left="1440"/>
        <w:rPr>
          <w:rFonts w:ascii="Consolas" w:hAnsi="Consolas" w:cs="Consolas"/>
          <w:b/>
          <w:bCs/>
          <w:color w:val="000000" w:themeColor="text1"/>
          <w:sz w:val="20"/>
          <w:lang w:val="en-IN"/>
        </w:rPr>
      </w:pPr>
      <w:proofErr w:type="spellStart"/>
      <w:proofErr w:type="gramStart"/>
      <w:r w:rsidRPr="00C82B7A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.authenticationMethod</w:t>
      </w:r>
      <w:proofErr w:type="spell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=</w:t>
      </w:r>
      <w:proofErr w:type="spellStart"/>
      <w:r w:rsidRPr="0060073C">
        <w:rPr>
          <w:rFonts w:ascii="Consolas" w:hAnsi="Consolas" w:cs="Consolas"/>
          <w:b/>
          <w:bCs/>
          <w:color w:val="000000" w:themeColor="text1"/>
          <w:sz w:val="20"/>
          <w:lang w:val="en-IN"/>
        </w:rPr>
        <w:t>client_secret_basic</w:t>
      </w:r>
      <w:proofErr w:type="spellEnd"/>
    </w:p>
    <w:p w14:paraId="53F405EF" w14:textId="5DD3C95E" w:rsidR="00C82B7A" w:rsidRPr="00C82B7A" w:rsidRDefault="00C82B7A" w:rsidP="003F2EE6">
      <w:pPr>
        <w:pStyle w:val="BodyText"/>
        <w:shd w:val="clear" w:color="auto" w:fill="D9D9D9" w:themeFill="background1" w:themeFillShade="D9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C82B7A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.audience</w:t>
      </w:r>
      <w:proofErr w:type="spell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="0060073C" w:rsidRPr="000D2B85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&lt;OIDC Audience&gt;</w:t>
      </w:r>
    </w:p>
    <w:p w14:paraId="3F0C6AD1" w14:textId="539492AA" w:rsidR="00E85489" w:rsidRPr="00C82B7A" w:rsidRDefault="00C82B7A" w:rsidP="003F2EE6">
      <w:pPr>
        <w:pStyle w:val="BodyText"/>
        <w:shd w:val="clear" w:color="auto" w:fill="D9D9D9" w:themeFill="background1" w:themeFillShade="D9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C82B7A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.scope</w:t>
      </w:r>
      <w:proofErr w:type="spellEnd"/>
      <w:r w:rsidRPr="00C82B7A">
        <w:rPr>
          <w:rFonts w:ascii="Consolas" w:hAnsi="Consolas" w:cs="Consolas"/>
          <w:color w:val="000000" w:themeColor="text1"/>
          <w:sz w:val="20"/>
          <w:lang w:val="en-IN"/>
        </w:rPr>
        <w:t>=</w:t>
      </w:r>
      <w:proofErr w:type="spellStart"/>
      <w:r w:rsidRPr="00793792">
        <w:rPr>
          <w:rFonts w:ascii="Consolas" w:hAnsi="Consolas" w:cs="Consolas"/>
          <w:b/>
          <w:bCs/>
          <w:color w:val="000000" w:themeColor="text1"/>
          <w:sz w:val="20"/>
          <w:lang w:val="en-IN"/>
        </w:rPr>
        <w:t>openid</w:t>
      </w:r>
      <w:proofErr w:type="spellEnd"/>
    </w:p>
    <w:p w14:paraId="6BF9C6CE" w14:textId="447B17CB" w:rsidR="00805045" w:rsidRDefault="00A02156" w:rsidP="005D0064">
      <w:pPr>
        <w:pStyle w:val="BodyText"/>
        <w:ind w:left="360" w:firstLine="360"/>
      </w:pPr>
      <w:r>
        <w:rPr>
          <w:b/>
          <w:bCs/>
        </w:rPr>
        <w:tab/>
      </w:r>
      <w:r w:rsidRPr="00A02156">
        <w:t xml:space="preserve">Sample with Azure B2C sandbox provider </w:t>
      </w:r>
      <w:r>
        <w:t>–</w:t>
      </w:r>
    </w:p>
    <w:p w14:paraId="01C99074" w14:textId="4CAD7388" w:rsidR="00EA484D" w:rsidRPr="00EA484D" w:rsidRDefault="00EA484D" w:rsidP="00EA484D">
      <w:pPr>
        <w:shd w:val="clear" w:color="auto" w:fill="D9D9D9" w:themeFill="background1" w:themeFillShade="D9"/>
        <w:autoSpaceDE w:val="0"/>
        <w:autoSpaceDN w:val="0"/>
        <w:adjustRightInd w:val="0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gramStart"/>
      <w:r w:rsidRPr="00EA484D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EA484D">
        <w:rPr>
          <w:rFonts w:ascii="Consolas" w:hAnsi="Consolas" w:cs="Consolas"/>
          <w:color w:val="000000" w:themeColor="text1"/>
          <w:sz w:val="20"/>
          <w:lang w:val="en-IN"/>
        </w:rPr>
        <w:t>.providerlocation=</w:t>
      </w:r>
      <w:r w:rsidRPr="00EA484D">
        <w:rPr>
          <w:rFonts w:ascii="Consolas" w:hAnsi="Consolas" w:cs="Consolas"/>
          <w:b/>
          <w:bCs/>
          <w:color w:val="000000" w:themeColor="text1"/>
          <w:sz w:val="20"/>
          <w:lang w:val="en-IN"/>
        </w:rPr>
        <w:t>https://jdacldsbxb2c.b2clogin.com/jdacldsbxb2c.onmicrosoft.com/B2C_1A_WMSTest_signin/v2.0</w:t>
      </w:r>
    </w:p>
    <w:p w14:paraId="2CB75ECD" w14:textId="77777777" w:rsidR="00EA484D" w:rsidRPr="00EA484D" w:rsidRDefault="00EA484D" w:rsidP="00EA484D">
      <w:pPr>
        <w:shd w:val="clear" w:color="auto" w:fill="D9D9D9" w:themeFill="background1" w:themeFillShade="D9"/>
        <w:autoSpaceDE w:val="0"/>
        <w:autoSpaceDN w:val="0"/>
        <w:adjustRightInd w:val="0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EA484D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EA484D">
        <w:rPr>
          <w:rFonts w:ascii="Consolas" w:hAnsi="Consolas" w:cs="Consolas"/>
          <w:color w:val="000000" w:themeColor="text1"/>
          <w:sz w:val="20"/>
          <w:lang w:val="en-IN"/>
        </w:rPr>
        <w:t>.clientId</w:t>
      </w:r>
      <w:proofErr w:type="spellEnd"/>
      <w:r w:rsidRPr="00EA484D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Pr="00EA484D">
        <w:rPr>
          <w:rFonts w:ascii="Consolas" w:hAnsi="Consolas" w:cs="Consolas"/>
          <w:b/>
          <w:bCs/>
          <w:color w:val="000000" w:themeColor="text1"/>
          <w:sz w:val="20"/>
          <w:lang w:val="en-IN"/>
        </w:rPr>
        <w:t>a63e1a4e-b790-4b7b-91a7-7a35e4e8a500</w:t>
      </w:r>
    </w:p>
    <w:p w14:paraId="11BC9BD8" w14:textId="77777777" w:rsidR="00EA484D" w:rsidRPr="00EA484D" w:rsidRDefault="00EA484D" w:rsidP="00EA484D">
      <w:pPr>
        <w:shd w:val="clear" w:color="auto" w:fill="D9D9D9" w:themeFill="background1" w:themeFillShade="D9"/>
        <w:autoSpaceDE w:val="0"/>
        <w:autoSpaceDN w:val="0"/>
        <w:adjustRightInd w:val="0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EA484D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EA484D">
        <w:rPr>
          <w:rFonts w:ascii="Consolas" w:hAnsi="Consolas" w:cs="Consolas"/>
          <w:color w:val="000000" w:themeColor="text1"/>
          <w:sz w:val="20"/>
          <w:lang w:val="en-IN"/>
        </w:rPr>
        <w:t>.clientSecret</w:t>
      </w:r>
      <w:proofErr w:type="spellEnd"/>
      <w:r w:rsidRPr="00EA484D">
        <w:rPr>
          <w:rFonts w:ascii="Consolas" w:hAnsi="Consolas" w:cs="Consolas"/>
          <w:color w:val="000000" w:themeColor="text1"/>
          <w:sz w:val="20"/>
          <w:lang w:val="en-IN"/>
        </w:rPr>
        <w:t>=</w:t>
      </w:r>
      <w:proofErr w:type="spellStart"/>
      <w:r w:rsidRPr="00EA484D">
        <w:rPr>
          <w:rFonts w:ascii="Consolas" w:hAnsi="Consolas" w:cs="Consolas"/>
          <w:b/>
          <w:bCs/>
          <w:color w:val="000000" w:themeColor="text1"/>
          <w:sz w:val="20"/>
          <w:lang w:val="en-IN"/>
        </w:rPr>
        <w:t>yajvSU</w:t>
      </w:r>
      <w:proofErr w:type="spellEnd"/>
      <w:r w:rsidRPr="00EA484D">
        <w:rPr>
          <w:rFonts w:ascii="Consolas" w:hAnsi="Consolas" w:cs="Consolas"/>
          <w:b/>
          <w:bCs/>
          <w:color w:val="000000" w:themeColor="text1"/>
          <w:sz w:val="20"/>
          <w:lang w:val="en-IN"/>
        </w:rPr>
        <w:t>?(^06ro!9==4(8"T&amp;c</w:t>
      </w:r>
    </w:p>
    <w:p w14:paraId="0BB36EE2" w14:textId="77777777" w:rsidR="00EA484D" w:rsidRPr="00EA484D" w:rsidRDefault="00EA484D" w:rsidP="00EA484D">
      <w:pPr>
        <w:shd w:val="clear" w:color="auto" w:fill="D9D9D9" w:themeFill="background1" w:themeFillShade="D9"/>
        <w:autoSpaceDE w:val="0"/>
        <w:autoSpaceDN w:val="0"/>
        <w:adjustRightInd w:val="0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EA484D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EA484D">
        <w:rPr>
          <w:rFonts w:ascii="Consolas" w:hAnsi="Consolas" w:cs="Consolas"/>
          <w:color w:val="000000" w:themeColor="text1"/>
          <w:sz w:val="20"/>
          <w:lang w:val="en-IN"/>
        </w:rPr>
        <w:t>.redirectUri</w:t>
      </w:r>
      <w:proofErr w:type="spellEnd"/>
      <w:r w:rsidRPr="00EA484D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Pr="00EA484D">
        <w:rPr>
          <w:rFonts w:ascii="Consolas" w:hAnsi="Consolas" w:cs="Consolas"/>
          <w:b/>
          <w:bCs/>
          <w:color w:val="000000" w:themeColor="text1"/>
          <w:sz w:val="20"/>
          <w:lang w:val="en-IN"/>
        </w:rPr>
        <w:t>https://3.136.138.129/oauth</w:t>
      </w:r>
    </w:p>
    <w:p w14:paraId="7DB19D87" w14:textId="77777777" w:rsidR="00EA484D" w:rsidRPr="00EA484D" w:rsidRDefault="00EA484D" w:rsidP="00EA484D">
      <w:pPr>
        <w:shd w:val="clear" w:color="auto" w:fill="D9D9D9" w:themeFill="background1" w:themeFillShade="D9"/>
        <w:autoSpaceDE w:val="0"/>
        <w:autoSpaceDN w:val="0"/>
        <w:adjustRightInd w:val="0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EA484D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EA484D">
        <w:rPr>
          <w:rFonts w:ascii="Consolas" w:hAnsi="Consolas" w:cs="Consolas"/>
          <w:color w:val="000000" w:themeColor="text1"/>
          <w:sz w:val="20"/>
          <w:lang w:val="en-IN"/>
        </w:rPr>
        <w:t>.authenticationMethod</w:t>
      </w:r>
      <w:proofErr w:type="spellEnd"/>
      <w:r w:rsidRPr="00EA484D">
        <w:rPr>
          <w:rFonts w:ascii="Consolas" w:hAnsi="Consolas" w:cs="Consolas"/>
          <w:color w:val="000000" w:themeColor="text1"/>
          <w:sz w:val="20"/>
          <w:lang w:val="en-IN"/>
        </w:rPr>
        <w:t>=</w:t>
      </w:r>
      <w:proofErr w:type="spellStart"/>
      <w:r w:rsidRPr="00EA484D">
        <w:rPr>
          <w:rFonts w:ascii="Consolas" w:hAnsi="Consolas" w:cs="Consolas"/>
          <w:b/>
          <w:bCs/>
          <w:color w:val="000000" w:themeColor="text1"/>
          <w:sz w:val="20"/>
          <w:lang w:val="en-IN"/>
        </w:rPr>
        <w:t>client_secret_basic</w:t>
      </w:r>
      <w:proofErr w:type="spellEnd"/>
    </w:p>
    <w:p w14:paraId="36DEE008" w14:textId="21F5448C" w:rsidR="00A02156" w:rsidRPr="00EA484D" w:rsidRDefault="00EA484D" w:rsidP="00EA484D">
      <w:pPr>
        <w:shd w:val="clear" w:color="auto" w:fill="D9D9D9" w:themeFill="background1" w:themeFillShade="D9"/>
        <w:autoSpaceDE w:val="0"/>
        <w:autoSpaceDN w:val="0"/>
        <w:adjustRightInd w:val="0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EA484D">
        <w:rPr>
          <w:rFonts w:ascii="Consolas" w:hAnsi="Consolas" w:cs="Consolas"/>
          <w:color w:val="000000" w:themeColor="text1"/>
          <w:sz w:val="20"/>
          <w:lang w:val="en-IN"/>
        </w:rPr>
        <w:t>app.openid</w:t>
      </w:r>
      <w:proofErr w:type="gramEnd"/>
      <w:r w:rsidRPr="00EA484D">
        <w:rPr>
          <w:rFonts w:ascii="Consolas" w:hAnsi="Consolas" w:cs="Consolas"/>
          <w:color w:val="000000" w:themeColor="text1"/>
          <w:sz w:val="20"/>
          <w:lang w:val="en-IN"/>
        </w:rPr>
        <w:t>.audience</w:t>
      </w:r>
      <w:proofErr w:type="spellEnd"/>
      <w:r w:rsidRPr="00EA484D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Pr="00EA484D">
        <w:rPr>
          <w:rFonts w:ascii="Consolas" w:hAnsi="Consolas" w:cs="Consolas"/>
          <w:b/>
          <w:bCs/>
          <w:color w:val="000000" w:themeColor="text1"/>
          <w:sz w:val="20"/>
          <w:lang w:val="en-IN"/>
        </w:rPr>
        <w:t>a63e1a4e-b790-4b7b-91a7-7a35e4e8a500</w:t>
      </w:r>
    </w:p>
    <w:p w14:paraId="310B5556" w14:textId="77777777" w:rsidR="00157E82" w:rsidRDefault="00157E82" w:rsidP="005D0064">
      <w:pPr>
        <w:pStyle w:val="BodyText"/>
        <w:ind w:left="360" w:firstLine="360"/>
        <w:rPr>
          <w:b/>
          <w:bCs/>
          <w:u w:val="single"/>
        </w:rPr>
      </w:pPr>
    </w:p>
    <w:p w14:paraId="4AEC9D91" w14:textId="15246A36" w:rsidR="00CB5C50" w:rsidRDefault="00CB5C50" w:rsidP="005D0064">
      <w:pPr>
        <w:pStyle w:val="BodyText"/>
        <w:ind w:left="360" w:firstLine="360"/>
        <w:rPr>
          <w:b/>
          <w:bCs/>
          <w:u w:val="single"/>
        </w:rPr>
      </w:pPr>
      <w:r>
        <w:rPr>
          <w:b/>
          <w:bCs/>
          <w:u w:val="single"/>
        </w:rPr>
        <w:t>BASIC/NATIVE AUTH</w:t>
      </w:r>
      <w:r w:rsidRPr="00E353FF">
        <w:rPr>
          <w:b/>
          <w:bCs/>
          <w:u w:val="single"/>
        </w:rPr>
        <w:t xml:space="preserve"> configuration/profile </w:t>
      </w:r>
      <w:r>
        <w:rPr>
          <w:b/>
          <w:bCs/>
          <w:u w:val="single"/>
        </w:rPr>
        <w:t xml:space="preserve">file </w:t>
      </w:r>
      <w:r w:rsidR="005D0064">
        <w:rPr>
          <w:b/>
          <w:bCs/>
          <w:u w:val="single"/>
        </w:rPr>
        <w:t>creation</w:t>
      </w:r>
    </w:p>
    <w:p w14:paraId="63E46746" w14:textId="4CE6B737" w:rsidR="00C636B7" w:rsidRDefault="00C636B7" w:rsidP="00895164">
      <w:pPr>
        <w:pStyle w:val="BodyText"/>
        <w:ind w:left="720"/>
      </w:pPr>
      <w:r>
        <w:t xml:space="preserve">From the latest BFFCORE source code downloaded in previous section, open </w:t>
      </w:r>
      <w:r w:rsidRPr="004928EF">
        <w:rPr>
          <w:i/>
        </w:rPr>
        <w:t>'application</w:t>
      </w:r>
      <w:r>
        <w:rPr>
          <w:i/>
        </w:rPr>
        <w:t>-</w:t>
      </w:r>
      <w:proofErr w:type="spellStart"/>
      <w:proofErr w:type="gramStart"/>
      <w:r>
        <w:rPr>
          <w:i/>
        </w:rPr>
        <w:t>dev</w:t>
      </w:r>
      <w:r w:rsidR="0074512C">
        <w:rPr>
          <w:i/>
        </w:rPr>
        <w:t>basicauth</w:t>
      </w:r>
      <w:r>
        <w:rPr>
          <w:i/>
        </w:rPr>
        <w:t>.properties</w:t>
      </w:r>
      <w:proofErr w:type="spellEnd"/>
      <w:proofErr w:type="gramEnd"/>
      <w:r w:rsidRPr="004928EF">
        <w:rPr>
          <w:i/>
        </w:rPr>
        <w:t>'</w:t>
      </w:r>
      <w:r>
        <w:t xml:space="preserve"> under </w:t>
      </w:r>
      <w:proofErr w:type="spellStart"/>
      <w:r>
        <w:t>bffWebManagement</w:t>
      </w:r>
      <w:proofErr w:type="spellEnd"/>
      <w:r>
        <w:t>/</w:t>
      </w:r>
      <w:proofErr w:type="spellStart"/>
      <w:r>
        <w:t>src</w:t>
      </w:r>
      <w:proofErr w:type="spellEnd"/>
      <w:r>
        <w:t xml:space="preserve">/main/resources folder and make the following changes - </w:t>
      </w:r>
    </w:p>
    <w:p w14:paraId="4C5AE52F" w14:textId="77777777" w:rsidR="00C636B7" w:rsidRDefault="00C636B7" w:rsidP="00E01418">
      <w:pPr>
        <w:pStyle w:val="BodyText"/>
        <w:numPr>
          <w:ilvl w:val="0"/>
          <w:numId w:val="20"/>
        </w:numPr>
      </w:pPr>
      <w:r>
        <w:t xml:space="preserve">Configure application port. Replace the </w:t>
      </w:r>
      <w:r w:rsidRPr="006613E1">
        <w:rPr>
          <w:i/>
        </w:rPr>
        <w:t>placeholder</w:t>
      </w:r>
      <w:r>
        <w:t xml:space="preserve"> below in </w:t>
      </w:r>
      <w:r w:rsidRPr="00FA136F">
        <w:rPr>
          <w:b/>
        </w:rPr>
        <w:t>bold</w:t>
      </w:r>
      <w:r>
        <w:t xml:space="preserve"> -</w:t>
      </w:r>
    </w:p>
    <w:p w14:paraId="56172679" w14:textId="77777777" w:rsidR="00C636B7" w:rsidRPr="00D1118F" w:rsidRDefault="00C636B7" w:rsidP="00C636B7">
      <w:pPr>
        <w:pStyle w:val="BodyText"/>
        <w:shd w:val="clear" w:color="auto" w:fill="D9D9D9" w:themeFill="background1" w:themeFillShade="D9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r w:rsidRPr="00D1118F">
        <w:rPr>
          <w:rFonts w:ascii="Consolas" w:hAnsi="Consolas" w:cs="Consolas"/>
          <w:color w:val="000000" w:themeColor="text1"/>
          <w:sz w:val="20"/>
          <w:lang w:val="en-IN"/>
        </w:rPr>
        <w:t>#Basic spring application properties</w:t>
      </w:r>
    </w:p>
    <w:p w14:paraId="512BC719" w14:textId="77777777" w:rsidR="00C636B7" w:rsidRPr="00D1118F" w:rsidRDefault="00C636B7" w:rsidP="00C636B7">
      <w:pPr>
        <w:pStyle w:val="BodyText"/>
        <w:shd w:val="clear" w:color="auto" w:fill="D9D9D9" w:themeFill="background1" w:themeFillShade="D9"/>
        <w:ind w:left="1440"/>
        <w:rPr>
          <w:color w:val="000000" w:themeColor="text1"/>
        </w:rPr>
      </w:pPr>
      <w:proofErr w:type="spellStart"/>
      <w:proofErr w:type="gramStart"/>
      <w:r w:rsidRPr="00D1118F">
        <w:rPr>
          <w:rFonts w:ascii="Consolas" w:hAnsi="Consolas" w:cs="Consolas"/>
          <w:color w:val="000000" w:themeColor="text1"/>
          <w:sz w:val="20"/>
          <w:lang w:val="en-IN"/>
        </w:rPr>
        <w:t>server.port</w:t>
      </w:r>
      <w:proofErr w:type="spellEnd"/>
      <w:proofErr w:type="gramEnd"/>
      <w:r w:rsidRPr="00D1118F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Pr="005E1039">
        <w:rPr>
          <w:rFonts w:ascii="Consolas" w:hAnsi="Consolas" w:cs="Consolas"/>
          <w:b/>
          <w:i/>
          <w:color w:val="FF0000"/>
          <w:sz w:val="20"/>
          <w:lang w:val="en-IN"/>
        </w:rPr>
        <w:t>&lt;BFFCORE Application Server port&gt;</w:t>
      </w:r>
    </w:p>
    <w:p w14:paraId="1781ED71" w14:textId="6CE12D0B" w:rsidR="00C636B7" w:rsidRDefault="00C636B7" w:rsidP="00E01418">
      <w:pPr>
        <w:pStyle w:val="BodyText"/>
        <w:numPr>
          <w:ilvl w:val="0"/>
          <w:numId w:val="20"/>
        </w:numPr>
      </w:pPr>
      <w:r>
        <w:t>WMS product API server / docker instance</w:t>
      </w:r>
      <w:r w:rsidR="00440DBA">
        <w:t xml:space="preserve"> and URL scheme (http/https)</w:t>
      </w:r>
      <w:r>
        <w:t xml:space="preserve">. Replace the </w:t>
      </w:r>
      <w:r w:rsidRPr="006613E1">
        <w:rPr>
          <w:i/>
        </w:rPr>
        <w:t>placeholders</w:t>
      </w:r>
      <w:r>
        <w:t xml:space="preserve"> below </w:t>
      </w:r>
      <w:r w:rsidR="00F04220">
        <w:t>–</w:t>
      </w:r>
      <w:r>
        <w:t xml:space="preserve"> </w:t>
      </w:r>
    </w:p>
    <w:p w14:paraId="2BF47432" w14:textId="5AF38479" w:rsidR="0070791B" w:rsidRPr="00127F9C" w:rsidRDefault="00F04220" w:rsidP="00127F9C">
      <w:pPr>
        <w:shd w:val="clear" w:color="auto" w:fill="D9D9D9" w:themeFill="background1" w:themeFillShade="D9"/>
        <w:autoSpaceDE w:val="0"/>
        <w:autoSpaceDN w:val="0"/>
        <w:adjustRightInd w:val="0"/>
        <w:ind w:left="144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127F9C">
        <w:rPr>
          <w:rFonts w:ascii="Consolas" w:hAnsi="Consolas" w:cs="Consolas"/>
          <w:color w:val="000000" w:themeColor="text1"/>
          <w:sz w:val="20"/>
          <w:lang w:val="en-IN"/>
        </w:rPr>
        <w:t>productapi.url.scheme</w:t>
      </w:r>
      <w:proofErr w:type="spellEnd"/>
      <w:proofErr w:type="gramEnd"/>
      <w:r w:rsidRPr="00127F9C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Pr="005E1039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&lt;http/https&gt;</w:t>
      </w:r>
      <w:r w:rsidR="00127F9C">
        <w:rPr>
          <w:rFonts w:ascii="Consolas" w:hAnsi="Consolas" w:cs="Consolas"/>
          <w:b/>
          <w:bCs/>
          <w:color w:val="000000" w:themeColor="text1"/>
          <w:sz w:val="20"/>
          <w:lang w:val="en-IN"/>
        </w:rPr>
        <w:t xml:space="preserve"> </w:t>
      </w:r>
      <w:r w:rsidR="00127F9C" w:rsidRPr="00127F9C">
        <w:rPr>
          <w:rFonts w:ascii="Consolas" w:hAnsi="Consolas" w:cs="Consolas"/>
          <w:i/>
          <w:iCs/>
          <w:color w:val="000000" w:themeColor="text1"/>
          <w:sz w:val="20"/>
          <w:lang w:val="en-IN"/>
        </w:rPr>
        <w:t xml:space="preserve">(WMS Docker is currently on </w:t>
      </w:r>
      <w:r w:rsidR="00127F9C" w:rsidRPr="00B16F2E">
        <w:rPr>
          <w:rFonts w:ascii="Consolas" w:hAnsi="Consolas" w:cs="Consolas"/>
          <w:b/>
          <w:bCs/>
          <w:i/>
          <w:iCs/>
          <w:color w:val="000000" w:themeColor="text1"/>
          <w:sz w:val="20"/>
          <w:lang w:val="en-IN"/>
        </w:rPr>
        <w:t>http</w:t>
      </w:r>
      <w:r w:rsidR="00127F9C" w:rsidRPr="00127F9C">
        <w:rPr>
          <w:rFonts w:ascii="Consolas" w:hAnsi="Consolas" w:cs="Consolas"/>
          <w:i/>
          <w:iCs/>
          <w:color w:val="000000" w:themeColor="text1"/>
          <w:sz w:val="20"/>
          <w:lang w:val="en-IN"/>
        </w:rPr>
        <w:t>)</w:t>
      </w:r>
    </w:p>
    <w:p w14:paraId="12265700" w14:textId="0CFCFB5D" w:rsidR="00C636B7" w:rsidRPr="005E1039" w:rsidRDefault="00C636B7" w:rsidP="00127F9C">
      <w:pPr>
        <w:shd w:val="clear" w:color="auto" w:fill="D9D9D9" w:themeFill="background1" w:themeFillShade="D9"/>
        <w:autoSpaceDE w:val="0"/>
        <w:autoSpaceDN w:val="0"/>
        <w:adjustRightInd w:val="0"/>
        <w:ind w:left="1440"/>
        <w:rPr>
          <w:rFonts w:ascii="Consolas" w:hAnsi="Consolas" w:cs="Consolas"/>
          <w:color w:val="FF0000"/>
          <w:sz w:val="20"/>
          <w:lang w:val="en-IN"/>
        </w:rPr>
      </w:pPr>
      <w:r w:rsidRPr="00127F9C">
        <w:rPr>
          <w:rFonts w:ascii="Consolas" w:hAnsi="Consolas" w:cs="Consolas"/>
          <w:color w:val="000000" w:themeColor="text1"/>
          <w:sz w:val="20"/>
          <w:lang w:val="en-IN"/>
        </w:rPr>
        <w:t>productapi.base.url</w:t>
      </w:r>
      <w:r w:rsidR="00FD74B5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Pr="005E1039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&lt;WMS server IP address&gt;:&lt;port&gt;</w:t>
      </w:r>
    </w:p>
    <w:p w14:paraId="5B9E2694" w14:textId="5F6BF040" w:rsidR="00494330" w:rsidRDefault="00494330" w:rsidP="00E01418">
      <w:pPr>
        <w:pStyle w:val="BodyText"/>
        <w:numPr>
          <w:ilvl w:val="0"/>
          <w:numId w:val="19"/>
        </w:numPr>
      </w:pPr>
      <w:r>
        <w:t xml:space="preserve">Open </w:t>
      </w:r>
      <w:r w:rsidRPr="00FB641B">
        <w:rPr>
          <w:i/>
        </w:rPr>
        <w:t>'log4j2.xml'</w:t>
      </w:r>
      <w:r>
        <w:t xml:space="preserve"> file under </w:t>
      </w:r>
      <w:proofErr w:type="spellStart"/>
      <w:r w:rsidRPr="00FB641B">
        <w:rPr>
          <w:i/>
        </w:rPr>
        <w:t>bffWebManagement</w:t>
      </w:r>
      <w:proofErr w:type="spellEnd"/>
      <w:r w:rsidRPr="00FB641B">
        <w:rPr>
          <w:i/>
        </w:rPr>
        <w:t>/</w:t>
      </w:r>
      <w:proofErr w:type="spellStart"/>
      <w:r w:rsidRPr="00FB641B">
        <w:rPr>
          <w:i/>
        </w:rPr>
        <w:t>src</w:t>
      </w:r>
      <w:proofErr w:type="spellEnd"/>
      <w:r w:rsidRPr="00FB641B">
        <w:rPr>
          <w:i/>
        </w:rPr>
        <w:t>/main/resources</w:t>
      </w:r>
      <w:r>
        <w:t xml:space="preserve"> folder replace the </w:t>
      </w:r>
      <w:r w:rsidRPr="000154A2">
        <w:rPr>
          <w:i/>
        </w:rPr>
        <w:t>APP_LOG_ROOT</w:t>
      </w:r>
      <w:r>
        <w:t xml:space="preserve"> property </w:t>
      </w:r>
      <w:r w:rsidR="00771B1F">
        <w:t>value (</w:t>
      </w:r>
      <w:r w:rsidR="00771B1F" w:rsidRPr="00D70F0D">
        <w:rPr>
          <w:i/>
        </w:rPr>
        <w:t>placeholder</w:t>
      </w:r>
      <w:r w:rsidR="00771B1F">
        <w:t xml:space="preserve">) </w:t>
      </w:r>
      <w:r>
        <w:t xml:space="preserve">below to the </w:t>
      </w:r>
      <w:r w:rsidR="000154A2" w:rsidRPr="000154A2">
        <w:rPr>
          <w:i/>
        </w:rPr>
        <w:t>‘</w:t>
      </w:r>
      <w:r w:rsidRPr="000154A2">
        <w:rPr>
          <w:i/>
        </w:rPr>
        <w:t>application logs files</w:t>
      </w:r>
      <w:r w:rsidR="000154A2" w:rsidRPr="000154A2">
        <w:rPr>
          <w:i/>
        </w:rPr>
        <w:t>’</w:t>
      </w:r>
      <w:r>
        <w:t xml:space="preserve"> root path in local folder -</w:t>
      </w:r>
    </w:p>
    <w:p w14:paraId="3332B256" w14:textId="51542E5B" w:rsidR="005363CF" w:rsidRPr="000C5717" w:rsidRDefault="005363CF" w:rsidP="000C5717">
      <w:pPr>
        <w:pStyle w:val="BodyText"/>
        <w:shd w:val="clear" w:color="auto" w:fill="D9D9D9" w:themeFill="background1" w:themeFillShade="D9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r w:rsidRPr="000C5717">
        <w:rPr>
          <w:rFonts w:ascii="Consolas" w:hAnsi="Consolas" w:cs="Consolas"/>
          <w:color w:val="000000" w:themeColor="text1"/>
          <w:sz w:val="20"/>
          <w:lang w:val="en-IN"/>
        </w:rPr>
        <w:t>&lt;Properties&gt;</w:t>
      </w:r>
    </w:p>
    <w:p w14:paraId="09960086" w14:textId="7E7F0A79" w:rsidR="005363CF" w:rsidRPr="000C5717" w:rsidRDefault="005363CF" w:rsidP="000C5717">
      <w:pPr>
        <w:pStyle w:val="BodyText"/>
        <w:shd w:val="clear" w:color="auto" w:fill="D9D9D9" w:themeFill="background1" w:themeFillShade="D9"/>
        <w:ind w:left="720" w:firstLine="720"/>
        <w:rPr>
          <w:rFonts w:ascii="Consolas" w:hAnsi="Consolas" w:cs="Consolas"/>
          <w:color w:val="000000" w:themeColor="text1"/>
          <w:sz w:val="20"/>
          <w:lang w:val="en-IN"/>
        </w:rPr>
      </w:pPr>
      <w:r w:rsidRPr="000C5717">
        <w:rPr>
          <w:rFonts w:ascii="Consolas" w:hAnsi="Consolas" w:cs="Consolas"/>
          <w:color w:val="000000" w:themeColor="text1"/>
          <w:sz w:val="20"/>
          <w:lang w:val="en-IN"/>
        </w:rPr>
        <w:t xml:space="preserve"> …….</w:t>
      </w:r>
    </w:p>
    <w:p w14:paraId="6F6992EF" w14:textId="712F9C0E" w:rsidR="005363CF" w:rsidRPr="000C5717" w:rsidRDefault="000C5717" w:rsidP="000C5717">
      <w:pPr>
        <w:pStyle w:val="BodyText"/>
        <w:shd w:val="clear" w:color="auto" w:fill="D9D9D9" w:themeFill="background1" w:themeFillShade="D9"/>
        <w:ind w:left="720" w:firstLine="720"/>
        <w:rPr>
          <w:rFonts w:ascii="Consolas" w:hAnsi="Consolas" w:cs="Consolas"/>
          <w:color w:val="000000" w:themeColor="text1"/>
          <w:sz w:val="20"/>
          <w:lang w:val="en-IN"/>
        </w:rPr>
      </w:pPr>
      <w:r>
        <w:rPr>
          <w:rFonts w:ascii="Consolas" w:hAnsi="Consolas" w:cs="Consolas"/>
          <w:color w:val="000000" w:themeColor="text1"/>
          <w:sz w:val="20"/>
          <w:lang w:val="en-IN"/>
        </w:rPr>
        <w:t>&lt;</w:t>
      </w:r>
      <w:r w:rsidR="005363CF" w:rsidRPr="000C5717">
        <w:rPr>
          <w:rFonts w:ascii="Consolas" w:hAnsi="Consolas" w:cs="Consolas"/>
          <w:color w:val="000000" w:themeColor="text1"/>
          <w:sz w:val="20"/>
          <w:lang w:val="en-IN"/>
        </w:rPr>
        <w:t>Property name="APP_LOG_ROOT"&gt;</w:t>
      </w:r>
      <w:r w:rsidR="005363CF" w:rsidRPr="005E1039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&lt;</w:t>
      </w:r>
      <w:proofErr w:type="spellStart"/>
      <w:r w:rsidR="005363CF" w:rsidRPr="005E1039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Applicaion</w:t>
      </w:r>
      <w:proofErr w:type="spellEnd"/>
      <w:r w:rsidR="005363CF" w:rsidRPr="005E1039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 xml:space="preserve"> Log file path&gt;</w:t>
      </w:r>
      <w:r w:rsidR="005363CF" w:rsidRPr="000C5717">
        <w:rPr>
          <w:rFonts w:ascii="Consolas" w:hAnsi="Consolas" w:cs="Consolas"/>
          <w:color w:val="000000" w:themeColor="text1"/>
          <w:sz w:val="20"/>
          <w:lang w:val="en-IN"/>
        </w:rPr>
        <w:t>&lt;/Property&gt;</w:t>
      </w:r>
    </w:p>
    <w:p w14:paraId="7B6E66DF" w14:textId="78593D4E" w:rsidR="00332E1E" w:rsidRPr="000C5717" w:rsidRDefault="005363CF" w:rsidP="000C5717">
      <w:pPr>
        <w:pStyle w:val="BodyText"/>
        <w:shd w:val="clear" w:color="auto" w:fill="D9D9D9" w:themeFill="background1" w:themeFillShade="D9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r w:rsidRPr="000C5717">
        <w:rPr>
          <w:rFonts w:ascii="Consolas" w:hAnsi="Consolas" w:cs="Consolas"/>
          <w:color w:val="000000" w:themeColor="text1"/>
          <w:sz w:val="20"/>
          <w:lang w:val="en-IN"/>
        </w:rPr>
        <w:t>&lt;/Properties&gt;</w:t>
      </w:r>
    </w:p>
    <w:p w14:paraId="0E088088" w14:textId="77777777" w:rsidR="00D90C85" w:rsidRDefault="00D90C85" w:rsidP="00D90C85">
      <w:pPr>
        <w:pStyle w:val="BodyText"/>
        <w:ind w:left="720"/>
      </w:pPr>
    </w:p>
    <w:p w14:paraId="56F949DE" w14:textId="49A47711" w:rsidR="00490A7E" w:rsidRDefault="00687EAD" w:rsidP="00E01418">
      <w:pPr>
        <w:pStyle w:val="BodyText"/>
        <w:numPr>
          <w:ilvl w:val="0"/>
          <w:numId w:val="19"/>
        </w:numPr>
      </w:pPr>
      <w:r>
        <w:lastRenderedPageBreak/>
        <w:t>If analytics needs to be enabled,</w:t>
      </w:r>
      <w:r w:rsidR="00D35055">
        <w:t xml:space="preserve"> </w:t>
      </w:r>
      <w:r>
        <w:t>o</w:t>
      </w:r>
      <w:r w:rsidR="005A3C51">
        <w:t xml:space="preserve">pen </w:t>
      </w:r>
      <w:r w:rsidR="005A3C51" w:rsidRPr="004928EF">
        <w:rPr>
          <w:i/>
        </w:rPr>
        <w:t>'application</w:t>
      </w:r>
      <w:r w:rsidR="005A3C51">
        <w:rPr>
          <w:i/>
        </w:rPr>
        <w:t>-&lt;profile</w:t>
      </w:r>
      <w:proofErr w:type="gramStart"/>
      <w:r w:rsidR="005A3C51">
        <w:rPr>
          <w:i/>
        </w:rPr>
        <w:t>&gt;.properties</w:t>
      </w:r>
      <w:proofErr w:type="gramEnd"/>
      <w:r w:rsidR="003C05B7">
        <w:rPr>
          <w:i/>
        </w:rPr>
        <w:t>’</w:t>
      </w:r>
      <w:r w:rsidR="005A3C51">
        <w:t xml:space="preserve"> created above and s</w:t>
      </w:r>
      <w:r w:rsidR="001F5C02">
        <w:t xml:space="preserve">et </w:t>
      </w:r>
      <w:r w:rsidR="001F5C02" w:rsidRPr="000D04E6">
        <w:rPr>
          <w:b/>
          <w:bCs/>
        </w:rPr>
        <w:t>g</w:t>
      </w:r>
      <w:r w:rsidR="00490A7E" w:rsidRPr="000D04E6">
        <w:rPr>
          <w:b/>
          <w:bCs/>
        </w:rPr>
        <w:t>oogle analytics server</w:t>
      </w:r>
      <w:r w:rsidR="00490A7E">
        <w:t xml:space="preserve"> properties –</w:t>
      </w:r>
    </w:p>
    <w:p w14:paraId="62C019E8" w14:textId="6A026BF6" w:rsidR="00D90C85" w:rsidRDefault="00D90C85" w:rsidP="00D90C85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D90C85">
        <w:rPr>
          <w:rFonts w:ascii="Consolas" w:hAnsi="Consolas" w:cs="Consolas"/>
          <w:color w:val="000000" w:themeColor="text1"/>
          <w:sz w:val="20"/>
          <w:lang w:val="en-IN"/>
        </w:rPr>
        <w:t>app.analytics</w:t>
      </w:r>
      <w:proofErr w:type="gramEnd"/>
      <w:r w:rsidRPr="00D90C85">
        <w:rPr>
          <w:rFonts w:ascii="Consolas" w:hAnsi="Consolas" w:cs="Consolas"/>
          <w:color w:val="000000" w:themeColor="text1"/>
          <w:sz w:val="20"/>
          <w:lang w:val="en-IN"/>
        </w:rPr>
        <w:t>.enabled</w:t>
      </w:r>
      <w:proofErr w:type="spellEnd"/>
      <w:r w:rsidRPr="00D90C85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Pr="00D90C85">
        <w:rPr>
          <w:rFonts w:ascii="Consolas" w:hAnsi="Consolas" w:cs="Consolas"/>
          <w:b/>
          <w:bCs/>
          <w:color w:val="000000" w:themeColor="text1"/>
          <w:sz w:val="20"/>
          <w:lang w:val="en-IN"/>
        </w:rPr>
        <w:t>false</w:t>
      </w:r>
      <w:r w:rsidRPr="00D90C85">
        <w:rPr>
          <w:rFonts w:ascii="Consolas" w:hAnsi="Consolas" w:cs="Consolas"/>
          <w:color w:val="000000" w:themeColor="text1"/>
          <w:sz w:val="20"/>
          <w:lang w:val="en-IN"/>
        </w:rPr>
        <w:t xml:space="preserve"> </w:t>
      </w:r>
      <w:r w:rsidRPr="005407FF">
        <w:rPr>
          <w:rFonts w:ascii="Consolas" w:hAnsi="Consolas" w:cs="Consolas"/>
          <w:i/>
          <w:iCs/>
          <w:color w:val="000000" w:themeColor="text1"/>
          <w:sz w:val="20"/>
          <w:lang w:val="en-IN"/>
        </w:rPr>
        <w:t xml:space="preserve">(Flag to enable / disable analytics. Default is set to </w:t>
      </w:r>
      <w:r w:rsidRPr="005407FF">
        <w:rPr>
          <w:rFonts w:ascii="Consolas" w:hAnsi="Consolas" w:cs="Consolas"/>
          <w:b/>
          <w:bCs/>
          <w:i/>
          <w:iCs/>
          <w:color w:val="000000" w:themeColor="text1"/>
          <w:sz w:val="20"/>
          <w:lang w:val="en-IN"/>
        </w:rPr>
        <w:t>false</w:t>
      </w:r>
      <w:r w:rsidRPr="005407FF">
        <w:rPr>
          <w:rFonts w:ascii="Consolas" w:hAnsi="Consolas" w:cs="Consolas"/>
          <w:i/>
          <w:iCs/>
          <w:color w:val="000000" w:themeColor="text1"/>
          <w:sz w:val="20"/>
          <w:lang w:val="en-IN"/>
        </w:rPr>
        <w:t>)</w:t>
      </w:r>
    </w:p>
    <w:p w14:paraId="60C8CF5F" w14:textId="4B01A680" w:rsidR="00D90C85" w:rsidRPr="005D6C3E" w:rsidRDefault="00D90C85" w:rsidP="00D90C85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D90C85">
        <w:rPr>
          <w:rFonts w:ascii="Consolas" w:hAnsi="Consolas" w:cs="Consolas"/>
          <w:color w:val="000000" w:themeColor="text1"/>
          <w:sz w:val="20"/>
          <w:lang w:val="en-IN"/>
        </w:rPr>
        <w:t>app.analytics.url.scheme</w:t>
      </w:r>
      <w:proofErr w:type="spellEnd"/>
      <w:proofErr w:type="gramEnd"/>
      <w:r w:rsidRPr="00D90C85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="005D6C3E" w:rsidRPr="005C7452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&lt;</w:t>
      </w:r>
      <w:r w:rsidRPr="005C7452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http</w:t>
      </w:r>
      <w:r w:rsidR="005D6C3E" w:rsidRPr="005C7452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/https&gt;</w:t>
      </w:r>
      <w:r w:rsidR="005D6C3E">
        <w:rPr>
          <w:rFonts w:ascii="Consolas" w:hAnsi="Consolas" w:cs="Consolas"/>
          <w:b/>
          <w:bCs/>
          <w:i/>
          <w:iCs/>
          <w:color w:val="000000" w:themeColor="text1"/>
          <w:sz w:val="20"/>
          <w:lang w:val="en-IN"/>
        </w:rPr>
        <w:t xml:space="preserve"> </w:t>
      </w:r>
      <w:r w:rsidR="005D6C3E" w:rsidRPr="005D6C3E">
        <w:rPr>
          <w:rFonts w:ascii="Consolas" w:hAnsi="Consolas" w:cs="Consolas"/>
          <w:i/>
          <w:iCs/>
          <w:color w:val="000000" w:themeColor="text1"/>
          <w:sz w:val="20"/>
          <w:lang w:val="en-IN"/>
        </w:rPr>
        <w:t>(Default is http)</w:t>
      </w:r>
    </w:p>
    <w:p w14:paraId="12C84AC7" w14:textId="77777777" w:rsidR="00D90C85" w:rsidRPr="00D90C85" w:rsidRDefault="00D90C85" w:rsidP="00D90C85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r w:rsidRPr="00D90C85">
        <w:rPr>
          <w:rFonts w:ascii="Consolas" w:hAnsi="Consolas" w:cs="Consolas"/>
          <w:color w:val="000000" w:themeColor="text1"/>
          <w:sz w:val="20"/>
          <w:lang w:val="en-IN"/>
        </w:rPr>
        <w:t>app.analytics.server.api.host=www.google-analytics.com</w:t>
      </w:r>
    </w:p>
    <w:p w14:paraId="28E970E9" w14:textId="77777777" w:rsidR="00D90C85" w:rsidRPr="00D90C85" w:rsidRDefault="00D90C85" w:rsidP="00D90C85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D90C85">
        <w:rPr>
          <w:rFonts w:ascii="Consolas" w:hAnsi="Consolas" w:cs="Consolas"/>
          <w:color w:val="000000" w:themeColor="text1"/>
          <w:sz w:val="20"/>
          <w:lang w:val="en-IN"/>
        </w:rPr>
        <w:t>app.analytics.server.api.contextpath</w:t>
      </w:r>
      <w:proofErr w:type="spellEnd"/>
      <w:proofErr w:type="gramEnd"/>
      <w:r w:rsidRPr="00D90C85">
        <w:rPr>
          <w:rFonts w:ascii="Consolas" w:hAnsi="Consolas" w:cs="Consolas"/>
          <w:color w:val="000000" w:themeColor="text1"/>
          <w:sz w:val="20"/>
          <w:lang w:val="en-IN"/>
        </w:rPr>
        <w:t>=/collect</w:t>
      </w:r>
    </w:p>
    <w:p w14:paraId="193CEE37" w14:textId="77777777" w:rsidR="00D90C85" w:rsidRPr="00D90C85" w:rsidRDefault="00D90C85" w:rsidP="00D90C85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D90C85">
        <w:rPr>
          <w:rFonts w:ascii="Consolas" w:hAnsi="Consolas" w:cs="Consolas"/>
          <w:color w:val="000000" w:themeColor="text1"/>
          <w:sz w:val="20"/>
          <w:lang w:val="en-IN"/>
        </w:rPr>
        <w:t>app.analytics.server.api.version</w:t>
      </w:r>
      <w:proofErr w:type="spellEnd"/>
      <w:proofErr w:type="gramEnd"/>
      <w:r w:rsidRPr="00D90C85">
        <w:rPr>
          <w:rFonts w:ascii="Consolas" w:hAnsi="Consolas" w:cs="Consolas"/>
          <w:color w:val="000000" w:themeColor="text1"/>
          <w:sz w:val="20"/>
          <w:lang w:val="en-IN"/>
        </w:rPr>
        <w:t>=1</w:t>
      </w:r>
    </w:p>
    <w:p w14:paraId="518B632F" w14:textId="3AE00205" w:rsidR="00D90C85" w:rsidRPr="00D90C85" w:rsidRDefault="00D90C85" w:rsidP="00D90C85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D90C85">
        <w:rPr>
          <w:rFonts w:ascii="Consolas" w:hAnsi="Consolas" w:cs="Consolas"/>
          <w:color w:val="000000" w:themeColor="text1"/>
          <w:sz w:val="20"/>
          <w:lang w:val="en-IN"/>
        </w:rPr>
        <w:t>app.analytics.server.api.trackid</w:t>
      </w:r>
      <w:proofErr w:type="spellEnd"/>
      <w:proofErr w:type="gramEnd"/>
      <w:r w:rsidRPr="00D90C85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="00702F23" w:rsidRPr="003A62D7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&lt;Tracking id&gt;</w:t>
      </w:r>
      <w:r w:rsidR="00702F23">
        <w:rPr>
          <w:rFonts w:ascii="Consolas" w:hAnsi="Consolas" w:cs="Consolas"/>
          <w:color w:val="000000" w:themeColor="text1"/>
          <w:sz w:val="20"/>
          <w:lang w:val="en-IN"/>
        </w:rPr>
        <w:t xml:space="preserve"> </w:t>
      </w:r>
      <w:r w:rsidR="00F56954">
        <w:rPr>
          <w:rFonts w:ascii="Consolas" w:hAnsi="Consolas" w:cs="Consolas"/>
          <w:color w:val="000000" w:themeColor="text1"/>
          <w:sz w:val="20"/>
          <w:lang w:val="en-IN"/>
        </w:rPr>
        <w:t>(</w:t>
      </w:r>
      <w:r w:rsidR="00702F23">
        <w:rPr>
          <w:rFonts w:ascii="Consolas" w:hAnsi="Consolas" w:cs="Consolas"/>
          <w:color w:val="000000" w:themeColor="text1"/>
          <w:sz w:val="20"/>
          <w:lang w:val="en-IN"/>
        </w:rPr>
        <w:t xml:space="preserve">Ex: </w:t>
      </w:r>
      <w:r w:rsidRPr="000F2560">
        <w:rPr>
          <w:rFonts w:ascii="Consolas" w:hAnsi="Consolas" w:cs="Consolas"/>
          <w:b/>
          <w:bCs/>
          <w:i/>
          <w:iCs/>
          <w:color w:val="000000" w:themeColor="text1"/>
          <w:sz w:val="20"/>
          <w:lang w:val="en-IN"/>
        </w:rPr>
        <w:t>UA-159043447-2</w:t>
      </w:r>
      <w:r w:rsidR="00F56954">
        <w:rPr>
          <w:rFonts w:ascii="Consolas" w:hAnsi="Consolas" w:cs="Consolas"/>
          <w:b/>
          <w:bCs/>
          <w:i/>
          <w:iCs/>
          <w:color w:val="000000" w:themeColor="text1"/>
          <w:sz w:val="20"/>
          <w:lang w:val="en-IN"/>
        </w:rPr>
        <w:t>)</w:t>
      </w:r>
    </w:p>
    <w:p w14:paraId="6B68EC8C" w14:textId="77777777" w:rsidR="00D90C85" w:rsidRPr="00D90C85" w:rsidRDefault="00D90C85" w:rsidP="00D90C85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D90C85">
        <w:rPr>
          <w:rFonts w:ascii="Consolas" w:hAnsi="Consolas" w:cs="Consolas"/>
          <w:color w:val="000000" w:themeColor="text1"/>
          <w:sz w:val="20"/>
          <w:lang w:val="en-IN"/>
        </w:rPr>
        <w:t>app.analytics.server.api.pagehittype</w:t>
      </w:r>
      <w:proofErr w:type="spellEnd"/>
      <w:proofErr w:type="gramEnd"/>
      <w:r w:rsidRPr="00D90C85">
        <w:rPr>
          <w:rFonts w:ascii="Consolas" w:hAnsi="Consolas" w:cs="Consolas"/>
          <w:color w:val="000000" w:themeColor="text1"/>
          <w:sz w:val="20"/>
          <w:lang w:val="en-IN"/>
        </w:rPr>
        <w:t>=pageview</w:t>
      </w:r>
    </w:p>
    <w:p w14:paraId="1F17715F" w14:textId="334794F8" w:rsidR="00490A7E" w:rsidRPr="00D90C85" w:rsidRDefault="00D90C85" w:rsidP="00D90C85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D90C85">
        <w:rPr>
          <w:rFonts w:ascii="Consolas" w:hAnsi="Consolas" w:cs="Consolas"/>
          <w:color w:val="000000" w:themeColor="text1"/>
          <w:sz w:val="20"/>
          <w:lang w:val="en-IN"/>
        </w:rPr>
        <w:t>app.analytics.server.api.timinghittype</w:t>
      </w:r>
      <w:proofErr w:type="spellEnd"/>
      <w:proofErr w:type="gramEnd"/>
      <w:r w:rsidRPr="00D90C85">
        <w:rPr>
          <w:rFonts w:ascii="Consolas" w:hAnsi="Consolas" w:cs="Consolas"/>
          <w:color w:val="000000" w:themeColor="text1"/>
          <w:sz w:val="20"/>
          <w:lang w:val="en-IN"/>
        </w:rPr>
        <w:t>=timing</w:t>
      </w:r>
    </w:p>
    <w:p w14:paraId="68D372DB" w14:textId="6B28A41D" w:rsidR="00690A00" w:rsidRDefault="00690A00" w:rsidP="00B432BC">
      <w:pPr>
        <w:pStyle w:val="BodyText"/>
        <w:ind w:left="720"/>
      </w:pPr>
      <w:bookmarkStart w:id="23" w:name="_Toc34980390"/>
      <w:r w:rsidRPr="00801B9C">
        <w:rPr>
          <w:bCs/>
        </w:rPr>
        <w:t xml:space="preserve">A sample common </w:t>
      </w:r>
      <w:r w:rsidR="00DA60C9" w:rsidRPr="00801B9C">
        <w:rPr>
          <w:bCs/>
        </w:rPr>
        <w:t xml:space="preserve">google </w:t>
      </w:r>
      <w:r w:rsidRPr="00801B9C">
        <w:rPr>
          <w:bCs/>
        </w:rPr>
        <w:t>account for both Admin UI and BFFCORE has been created for recording analytics</w:t>
      </w:r>
      <w:r w:rsidR="00397848">
        <w:rPr>
          <w:bCs/>
        </w:rPr>
        <w:t xml:space="preserve"> - </w:t>
      </w:r>
      <w:r w:rsidR="00DA60C9">
        <w:t>User name / password</w:t>
      </w:r>
      <w:r w:rsidR="00E21292">
        <w:t xml:space="preserve">: </w:t>
      </w:r>
      <w:hyperlink r:id="rId36" w:history="1">
        <w:r w:rsidR="00E21292" w:rsidRPr="00930D5E">
          <w:rPr>
            <w:rStyle w:val="Hyperlink"/>
            <w:i/>
            <w:iCs/>
          </w:rPr>
          <w:t>whmjda@gmail.com</w:t>
        </w:r>
      </w:hyperlink>
      <w:r w:rsidR="00E21292" w:rsidRPr="00930D5E">
        <w:rPr>
          <w:i/>
          <w:iCs/>
        </w:rPr>
        <w:t xml:space="preserve"> / Jda@1234</w:t>
      </w:r>
      <w:r w:rsidR="00867AAA">
        <w:t xml:space="preserve">. </w:t>
      </w:r>
      <w:r w:rsidR="00D733B6">
        <w:t>Application p</w:t>
      </w:r>
      <w:r w:rsidR="00867AAA">
        <w:t>ropert</w:t>
      </w:r>
      <w:r w:rsidR="00D733B6">
        <w:t xml:space="preserve">ies to be used </w:t>
      </w:r>
      <w:r w:rsidR="00C53608">
        <w:t xml:space="preserve">for this account </w:t>
      </w:r>
      <w:r w:rsidR="00D733B6">
        <w:t xml:space="preserve">are </w:t>
      </w:r>
      <w:r w:rsidR="00867AAA">
        <w:t>below –</w:t>
      </w:r>
    </w:p>
    <w:p w14:paraId="3ABB004C" w14:textId="77777777" w:rsidR="00935C78" w:rsidRPr="00935C78" w:rsidRDefault="00935C78" w:rsidP="00935C78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935C78">
        <w:rPr>
          <w:rFonts w:ascii="Consolas" w:hAnsi="Consolas" w:cs="Consolas"/>
          <w:color w:val="000000" w:themeColor="text1"/>
          <w:sz w:val="20"/>
          <w:lang w:val="en-IN"/>
        </w:rPr>
        <w:t>app.analytics</w:t>
      </w:r>
      <w:proofErr w:type="gramEnd"/>
      <w:r w:rsidRPr="00935C78">
        <w:rPr>
          <w:rFonts w:ascii="Consolas" w:hAnsi="Consolas" w:cs="Consolas"/>
          <w:color w:val="000000" w:themeColor="text1"/>
          <w:sz w:val="20"/>
          <w:lang w:val="en-IN"/>
        </w:rPr>
        <w:t>.enabled</w:t>
      </w:r>
      <w:proofErr w:type="spellEnd"/>
      <w:r w:rsidRPr="00935C78">
        <w:rPr>
          <w:rFonts w:ascii="Consolas" w:hAnsi="Consolas" w:cs="Consolas"/>
          <w:color w:val="000000" w:themeColor="text1"/>
          <w:sz w:val="20"/>
          <w:lang w:val="en-IN"/>
        </w:rPr>
        <w:t>=true</w:t>
      </w:r>
    </w:p>
    <w:p w14:paraId="3429E05A" w14:textId="77777777" w:rsidR="00935C78" w:rsidRPr="00935C78" w:rsidRDefault="00935C78" w:rsidP="00935C78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935C78">
        <w:rPr>
          <w:rFonts w:ascii="Consolas" w:hAnsi="Consolas" w:cs="Consolas"/>
          <w:color w:val="000000" w:themeColor="text1"/>
          <w:sz w:val="20"/>
          <w:lang w:val="en-IN"/>
        </w:rPr>
        <w:t>app.analytics.url.scheme</w:t>
      </w:r>
      <w:proofErr w:type="spellEnd"/>
      <w:proofErr w:type="gramEnd"/>
      <w:r w:rsidRPr="00935C78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Pr="002E268B">
        <w:rPr>
          <w:rFonts w:ascii="Consolas" w:hAnsi="Consolas" w:cs="Consolas"/>
          <w:b/>
          <w:bCs/>
          <w:color w:val="FF0000"/>
          <w:sz w:val="20"/>
          <w:lang w:val="en-IN"/>
        </w:rPr>
        <w:t>http</w:t>
      </w:r>
    </w:p>
    <w:p w14:paraId="4590AE98" w14:textId="77777777" w:rsidR="00935C78" w:rsidRPr="00935C78" w:rsidRDefault="00935C78" w:rsidP="00935C78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r w:rsidRPr="00935C78">
        <w:rPr>
          <w:rFonts w:ascii="Consolas" w:hAnsi="Consolas" w:cs="Consolas"/>
          <w:color w:val="000000" w:themeColor="text1"/>
          <w:sz w:val="20"/>
          <w:lang w:val="en-IN"/>
        </w:rPr>
        <w:t>app.analytics.server.api.host=www.google-analytics.com</w:t>
      </w:r>
    </w:p>
    <w:p w14:paraId="5A86C526" w14:textId="77777777" w:rsidR="00935C78" w:rsidRPr="00935C78" w:rsidRDefault="00935C78" w:rsidP="00935C78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935C78">
        <w:rPr>
          <w:rFonts w:ascii="Consolas" w:hAnsi="Consolas" w:cs="Consolas"/>
          <w:color w:val="000000" w:themeColor="text1"/>
          <w:sz w:val="20"/>
          <w:lang w:val="en-IN"/>
        </w:rPr>
        <w:t>app.analytics.server.api.contextpath</w:t>
      </w:r>
      <w:proofErr w:type="spellEnd"/>
      <w:proofErr w:type="gramEnd"/>
      <w:r w:rsidRPr="00935C78">
        <w:rPr>
          <w:rFonts w:ascii="Consolas" w:hAnsi="Consolas" w:cs="Consolas"/>
          <w:color w:val="000000" w:themeColor="text1"/>
          <w:sz w:val="20"/>
          <w:lang w:val="en-IN"/>
        </w:rPr>
        <w:t>=/collect</w:t>
      </w:r>
    </w:p>
    <w:p w14:paraId="7F462B07" w14:textId="77777777" w:rsidR="00935C78" w:rsidRPr="00935C78" w:rsidRDefault="00935C78" w:rsidP="00935C78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r w:rsidRPr="00935C78">
        <w:rPr>
          <w:rFonts w:ascii="Consolas" w:hAnsi="Consolas" w:cs="Consolas"/>
          <w:color w:val="000000" w:themeColor="text1"/>
          <w:sz w:val="20"/>
          <w:lang w:val="en-IN"/>
        </w:rPr>
        <w:t>#</w:t>
      </w:r>
      <w:proofErr w:type="spellStart"/>
      <w:proofErr w:type="gramStart"/>
      <w:r w:rsidRPr="00935C78">
        <w:rPr>
          <w:rFonts w:ascii="Consolas" w:hAnsi="Consolas" w:cs="Consolas"/>
          <w:color w:val="000000" w:themeColor="text1"/>
          <w:sz w:val="20"/>
          <w:lang w:val="en-IN"/>
        </w:rPr>
        <w:t>analytics.server.api.contextpath</w:t>
      </w:r>
      <w:proofErr w:type="spellEnd"/>
      <w:proofErr w:type="gramEnd"/>
      <w:r w:rsidRPr="00935C78">
        <w:rPr>
          <w:rFonts w:ascii="Consolas" w:hAnsi="Consolas" w:cs="Consolas"/>
          <w:color w:val="000000" w:themeColor="text1"/>
          <w:sz w:val="20"/>
          <w:lang w:val="en-IN"/>
        </w:rPr>
        <w:t>=/batch</w:t>
      </w:r>
    </w:p>
    <w:p w14:paraId="41ED9EC8" w14:textId="77777777" w:rsidR="00935C78" w:rsidRPr="00935C78" w:rsidRDefault="00935C78" w:rsidP="00935C78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935C78">
        <w:rPr>
          <w:rFonts w:ascii="Consolas" w:hAnsi="Consolas" w:cs="Consolas"/>
          <w:color w:val="000000" w:themeColor="text1"/>
          <w:sz w:val="20"/>
          <w:lang w:val="en-IN"/>
        </w:rPr>
        <w:t>app.analytics.server.api.version</w:t>
      </w:r>
      <w:proofErr w:type="spellEnd"/>
      <w:proofErr w:type="gramEnd"/>
      <w:r w:rsidRPr="00935C78">
        <w:rPr>
          <w:rFonts w:ascii="Consolas" w:hAnsi="Consolas" w:cs="Consolas"/>
          <w:color w:val="000000" w:themeColor="text1"/>
          <w:sz w:val="20"/>
          <w:lang w:val="en-IN"/>
        </w:rPr>
        <w:t>=1</w:t>
      </w:r>
    </w:p>
    <w:p w14:paraId="53F14695" w14:textId="77777777" w:rsidR="00935C78" w:rsidRPr="00034EDC" w:rsidRDefault="00935C78" w:rsidP="00935C78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b/>
          <w:bCs/>
          <w:color w:val="000000" w:themeColor="text1"/>
          <w:sz w:val="20"/>
          <w:lang w:val="en-IN"/>
        </w:rPr>
      </w:pPr>
      <w:proofErr w:type="spellStart"/>
      <w:proofErr w:type="gramStart"/>
      <w:r w:rsidRPr="00935C78">
        <w:rPr>
          <w:rFonts w:ascii="Consolas" w:hAnsi="Consolas" w:cs="Consolas"/>
          <w:color w:val="000000" w:themeColor="text1"/>
          <w:sz w:val="20"/>
          <w:lang w:val="en-IN"/>
        </w:rPr>
        <w:t>app.analytics.server.api.trackid</w:t>
      </w:r>
      <w:proofErr w:type="spellEnd"/>
      <w:proofErr w:type="gramEnd"/>
      <w:r w:rsidRPr="00935C78">
        <w:rPr>
          <w:rFonts w:ascii="Consolas" w:hAnsi="Consolas" w:cs="Consolas"/>
          <w:color w:val="000000" w:themeColor="text1"/>
          <w:sz w:val="20"/>
          <w:lang w:val="en-IN"/>
        </w:rPr>
        <w:t>=</w:t>
      </w:r>
      <w:r w:rsidRPr="00A170E2">
        <w:rPr>
          <w:rFonts w:ascii="Consolas" w:hAnsi="Consolas" w:cs="Consolas"/>
          <w:b/>
          <w:bCs/>
          <w:color w:val="FF0000"/>
          <w:sz w:val="20"/>
          <w:lang w:val="en-IN"/>
        </w:rPr>
        <w:t>UA-159043447-2</w:t>
      </w:r>
    </w:p>
    <w:p w14:paraId="6A2D997E" w14:textId="77777777" w:rsidR="00935C78" w:rsidRPr="00935C78" w:rsidRDefault="00935C78" w:rsidP="00935C78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935C78">
        <w:rPr>
          <w:rFonts w:ascii="Consolas" w:hAnsi="Consolas" w:cs="Consolas"/>
          <w:color w:val="000000" w:themeColor="text1"/>
          <w:sz w:val="20"/>
          <w:lang w:val="en-IN"/>
        </w:rPr>
        <w:t>app.analytics.server.api.pagehittype</w:t>
      </w:r>
      <w:proofErr w:type="spellEnd"/>
      <w:proofErr w:type="gramEnd"/>
      <w:r w:rsidRPr="00935C78">
        <w:rPr>
          <w:rFonts w:ascii="Consolas" w:hAnsi="Consolas" w:cs="Consolas"/>
          <w:color w:val="000000" w:themeColor="text1"/>
          <w:sz w:val="20"/>
          <w:lang w:val="en-IN"/>
        </w:rPr>
        <w:t>=pageview</w:t>
      </w:r>
    </w:p>
    <w:p w14:paraId="40A63DEC" w14:textId="72666F08" w:rsidR="00867AAA" w:rsidRPr="00935C78" w:rsidRDefault="00935C78" w:rsidP="00935C78">
      <w:pPr>
        <w:shd w:val="clear" w:color="auto" w:fill="D9D9D9" w:themeFill="background1" w:themeFillShade="D9"/>
        <w:autoSpaceDE w:val="0"/>
        <w:autoSpaceDN w:val="0"/>
        <w:adjustRightInd w:val="0"/>
        <w:ind w:left="72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935C78">
        <w:rPr>
          <w:rFonts w:ascii="Consolas" w:hAnsi="Consolas" w:cs="Consolas"/>
          <w:color w:val="000000" w:themeColor="text1"/>
          <w:sz w:val="20"/>
          <w:lang w:val="en-IN"/>
        </w:rPr>
        <w:t>app.analytics.server.api.timinghittype</w:t>
      </w:r>
      <w:proofErr w:type="spellEnd"/>
      <w:proofErr w:type="gramEnd"/>
      <w:r w:rsidRPr="00935C78">
        <w:rPr>
          <w:rFonts w:ascii="Consolas" w:hAnsi="Consolas" w:cs="Consolas"/>
          <w:color w:val="000000" w:themeColor="text1"/>
          <w:sz w:val="20"/>
          <w:lang w:val="en-IN"/>
        </w:rPr>
        <w:t>=timing</w:t>
      </w:r>
    </w:p>
    <w:p w14:paraId="3E747C56" w14:textId="46570D44" w:rsidR="0087287E" w:rsidRDefault="00034EDC" w:rsidP="00391BE2">
      <w:pPr>
        <w:pStyle w:val="BodyText"/>
        <w:ind w:left="720"/>
      </w:pPr>
      <w:r>
        <w:t>The relevant custom and calculated metrics have already been created in the google account above</w:t>
      </w:r>
      <w:r w:rsidR="00252106">
        <w:t xml:space="preserve"> for recording BFFCORE API Hits and response times</w:t>
      </w:r>
      <w:r>
        <w:t xml:space="preserve">. </w:t>
      </w:r>
      <w:r w:rsidR="004D3445">
        <w:t>In case a fresh google account is used to record BFFCORE metrics (API Hits and Response Times)</w:t>
      </w:r>
      <w:r w:rsidR="0087287E">
        <w:t xml:space="preserve">, some additional steps to add custom </w:t>
      </w:r>
      <w:r w:rsidR="00C21B45">
        <w:t>‘</w:t>
      </w:r>
      <w:r w:rsidR="00C21B45" w:rsidRPr="0044019C">
        <w:rPr>
          <w:i/>
          <w:iCs/>
        </w:rPr>
        <w:t>Response Time</w:t>
      </w:r>
      <w:r w:rsidR="00C21B45">
        <w:t xml:space="preserve">’ metric </w:t>
      </w:r>
      <w:r w:rsidR="0087287E">
        <w:t>and calculated metric for ‘</w:t>
      </w:r>
      <w:r w:rsidR="0087287E" w:rsidRPr="00BF6296">
        <w:rPr>
          <w:i/>
          <w:iCs/>
        </w:rPr>
        <w:t>Average Response Time</w:t>
      </w:r>
      <w:r w:rsidR="0087287E">
        <w:t xml:space="preserve">’ of BFFCORE APIs </w:t>
      </w:r>
      <w:r w:rsidR="00264641">
        <w:t>re below:</w:t>
      </w:r>
    </w:p>
    <w:p w14:paraId="637AA468" w14:textId="601EBF20" w:rsidR="00264641" w:rsidRPr="007C0658" w:rsidRDefault="0024399C" w:rsidP="00391BE2">
      <w:pPr>
        <w:pStyle w:val="BodyText"/>
        <w:ind w:left="720"/>
        <w:rPr>
          <w:b/>
          <w:bCs/>
          <w:u w:val="single"/>
        </w:rPr>
      </w:pPr>
      <w:r w:rsidRPr="007C0658">
        <w:rPr>
          <w:b/>
          <w:bCs/>
          <w:u w:val="single"/>
        </w:rPr>
        <w:t xml:space="preserve">Step 1 – Add a new custom </w:t>
      </w:r>
      <w:r w:rsidR="001D7DBE">
        <w:rPr>
          <w:b/>
          <w:bCs/>
          <w:u w:val="single"/>
        </w:rPr>
        <w:t xml:space="preserve">google analytics </w:t>
      </w:r>
      <w:r w:rsidRPr="007C0658">
        <w:rPr>
          <w:b/>
          <w:bCs/>
          <w:u w:val="single"/>
        </w:rPr>
        <w:t xml:space="preserve">metric for </w:t>
      </w:r>
      <w:r w:rsidR="007D2BDA">
        <w:rPr>
          <w:b/>
          <w:bCs/>
          <w:u w:val="single"/>
        </w:rPr>
        <w:t xml:space="preserve">API </w:t>
      </w:r>
      <w:r w:rsidRPr="007C0658">
        <w:rPr>
          <w:b/>
          <w:bCs/>
          <w:u w:val="single"/>
        </w:rPr>
        <w:t>‘Response Time’</w:t>
      </w:r>
    </w:p>
    <w:p w14:paraId="4A31975B" w14:textId="4C4A4F76" w:rsidR="00E21292" w:rsidRDefault="00E222F7" w:rsidP="00E01418">
      <w:pPr>
        <w:pStyle w:val="BodyText"/>
        <w:numPr>
          <w:ilvl w:val="0"/>
          <w:numId w:val="23"/>
        </w:numPr>
      </w:pPr>
      <w:r>
        <w:t xml:space="preserve">Create a new google </w:t>
      </w:r>
      <w:proofErr w:type="spellStart"/>
      <w:r>
        <w:t>accunt</w:t>
      </w:r>
      <w:proofErr w:type="spellEnd"/>
      <w:r>
        <w:t xml:space="preserve"> and l</w:t>
      </w:r>
      <w:r w:rsidR="00801B9C">
        <w:t>ogin to the google analytics URL</w:t>
      </w:r>
      <w:r w:rsidR="000F1263">
        <w:t xml:space="preserve">  (</w:t>
      </w:r>
      <w:hyperlink r:id="rId37" w:history="1">
        <w:r w:rsidR="000F1263" w:rsidRPr="004060A2">
          <w:rPr>
            <w:rStyle w:val="Hyperlink"/>
          </w:rPr>
          <w:t>http://analytics.google.com</w:t>
        </w:r>
      </w:hyperlink>
      <w:r w:rsidR="000F1263">
        <w:t>)</w:t>
      </w:r>
      <w:r w:rsidR="00801B9C">
        <w:t xml:space="preserve"> using the new user id and password. Search for ‘</w:t>
      </w:r>
      <w:r w:rsidR="00801B9C" w:rsidRPr="004438CF">
        <w:rPr>
          <w:b/>
          <w:bCs/>
        </w:rPr>
        <w:t>admin’</w:t>
      </w:r>
      <w:r w:rsidR="00801B9C">
        <w:t xml:space="preserve"> the top search bar as shown below –</w:t>
      </w:r>
    </w:p>
    <w:p w14:paraId="07D03AA7" w14:textId="02E9DC52" w:rsidR="00801B9C" w:rsidRPr="00690A00" w:rsidRDefault="00801B9C" w:rsidP="00183780">
      <w:pPr>
        <w:pStyle w:val="BodyText"/>
        <w:ind w:left="720"/>
      </w:pPr>
      <w:r>
        <w:rPr>
          <w:noProof/>
        </w:rPr>
        <w:drawing>
          <wp:inline distT="0" distB="0" distL="0" distR="0" wp14:anchorId="60B5E49E" wp14:editId="0E17C4DE">
            <wp:extent cx="4848104" cy="2582873"/>
            <wp:effectExtent l="19050" t="19050" r="1016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7513" cy="2598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F2DE8" w14:textId="53E893A9" w:rsidR="004438CF" w:rsidRDefault="004438CF" w:rsidP="00E01418">
      <w:pPr>
        <w:pStyle w:val="BodyText"/>
        <w:numPr>
          <w:ilvl w:val="0"/>
          <w:numId w:val="23"/>
        </w:numPr>
      </w:pPr>
      <w:r>
        <w:lastRenderedPageBreak/>
        <w:t>Click ‘Admin’ and scroll down to click on ‘</w:t>
      </w:r>
      <w:r w:rsidRPr="00516C35">
        <w:rPr>
          <w:i/>
          <w:iCs/>
        </w:rPr>
        <w:t>Custom Definitions</w:t>
      </w:r>
      <w:r w:rsidR="00516C35" w:rsidRPr="00516C35">
        <w:rPr>
          <w:i/>
          <w:iCs/>
        </w:rPr>
        <w:t xml:space="preserve"> </w:t>
      </w:r>
      <w:r w:rsidR="00516C35" w:rsidRPr="00516C35">
        <w:rPr>
          <w:i/>
          <w:iCs/>
        </w:rPr>
        <w:sym w:font="Wingdings" w:char="F0E0"/>
      </w:r>
      <w:r w:rsidR="00516C35" w:rsidRPr="00516C35">
        <w:rPr>
          <w:i/>
          <w:iCs/>
        </w:rPr>
        <w:t xml:space="preserve"> Custom Metrics</w:t>
      </w:r>
      <w:r>
        <w:t>’ as shown below –</w:t>
      </w:r>
    </w:p>
    <w:p w14:paraId="3792D66B" w14:textId="670234DD" w:rsidR="004438CF" w:rsidRDefault="00516C35" w:rsidP="00183780">
      <w:pPr>
        <w:pStyle w:val="BodyText"/>
        <w:ind w:left="720"/>
      </w:pPr>
      <w:r>
        <w:rPr>
          <w:noProof/>
        </w:rPr>
        <w:drawing>
          <wp:inline distT="0" distB="0" distL="0" distR="0" wp14:anchorId="636E40D2" wp14:editId="2490EDDE">
            <wp:extent cx="4921956" cy="2768600"/>
            <wp:effectExtent l="19050" t="19050" r="1206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5953" cy="2770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A1299" w14:textId="79DFF69C" w:rsidR="00C71347" w:rsidRDefault="00C71347" w:rsidP="00E01418">
      <w:pPr>
        <w:pStyle w:val="BodyText"/>
        <w:numPr>
          <w:ilvl w:val="0"/>
          <w:numId w:val="23"/>
        </w:numPr>
      </w:pPr>
      <w:r>
        <w:t>Click on ‘New Custom Metric’ button in the resultant page as shown below:</w:t>
      </w:r>
    </w:p>
    <w:p w14:paraId="2004A69A" w14:textId="0CB47752" w:rsidR="00C71347" w:rsidRDefault="00C71347" w:rsidP="00183780">
      <w:pPr>
        <w:pStyle w:val="BodyText"/>
        <w:ind w:left="720"/>
      </w:pPr>
      <w:r>
        <w:rPr>
          <w:noProof/>
        </w:rPr>
        <w:drawing>
          <wp:inline distT="0" distB="0" distL="0" distR="0" wp14:anchorId="11C2B50C" wp14:editId="78130505">
            <wp:extent cx="4955822" cy="2787650"/>
            <wp:effectExtent l="19050" t="19050" r="1651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1998" cy="2791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6CD12" w14:textId="4755D9D8" w:rsidR="00A9684A" w:rsidRDefault="00A9684A">
      <w:r>
        <w:br w:type="page"/>
      </w:r>
    </w:p>
    <w:p w14:paraId="02524ADA" w14:textId="19167DDA" w:rsidR="00C71347" w:rsidRDefault="00A9684A" w:rsidP="00E01418">
      <w:pPr>
        <w:pStyle w:val="BodyText"/>
        <w:numPr>
          <w:ilvl w:val="0"/>
          <w:numId w:val="23"/>
        </w:numPr>
      </w:pPr>
      <w:r>
        <w:lastRenderedPageBreak/>
        <w:t>Enter details as shown and click on ‘</w:t>
      </w:r>
      <w:r w:rsidRPr="00EA6BD7">
        <w:rPr>
          <w:i/>
          <w:iCs/>
        </w:rPr>
        <w:t>Create’</w:t>
      </w:r>
      <w:r>
        <w:t xml:space="preserve"> button</w:t>
      </w:r>
    </w:p>
    <w:p w14:paraId="2789113E" w14:textId="41B2A092" w:rsidR="00A9684A" w:rsidRDefault="00A9684A" w:rsidP="00183780">
      <w:pPr>
        <w:pStyle w:val="BodyText"/>
        <w:ind w:left="720"/>
      </w:pPr>
      <w:r>
        <w:rPr>
          <w:noProof/>
        </w:rPr>
        <w:drawing>
          <wp:inline distT="0" distB="0" distL="0" distR="0" wp14:anchorId="31E65592" wp14:editId="5E209EEA">
            <wp:extent cx="4967108" cy="2794000"/>
            <wp:effectExtent l="19050" t="19050" r="2413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4045" cy="279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6DE2C" w14:textId="6995D3A5" w:rsidR="009668A1" w:rsidRDefault="00CB2EB9" w:rsidP="00AE3D30">
      <w:pPr>
        <w:pStyle w:val="BodyText"/>
        <w:ind w:left="720"/>
      </w:pPr>
      <w:r>
        <w:t xml:space="preserve">This will create a new custom metric called ‘Response Time’ which will be updated </w:t>
      </w:r>
      <w:r w:rsidR="006B1036">
        <w:t xml:space="preserve">with the response time of </w:t>
      </w:r>
      <w:r>
        <w:t xml:space="preserve">every API hit coming </w:t>
      </w:r>
      <w:r w:rsidR="001C5CB0">
        <w:t>in from</w:t>
      </w:r>
      <w:r>
        <w:t xml:space="preserve"> BFFCORE</w:t>
      </w:r>
      <w:r w:rsidR="009C39C0">
        <w:t xml:space="preserve"> server configured above (with analytics enabled)</w:t>
      </w:r>
      <w:r>
        <w:t>.</w:t>
      </w:r>
    </w:p>
    <w:p w14:paraId="2D6FEF73" w14:textId="12374952" w:rsidR="003E1600" w:rsidRDefault="007D2BDA" w:rsidP="00935D95">
      <w:pPr>
        <w:pStyle w:val="BodyText"/>
        <w:ind w:left="720"/>
        <w:rPr>
          <w:b/>
          <w:bCs/>
          <w:u w:val="single"/>
        </w:rPr>
      </w:pPr>
      <w:r w:rsidRPr="007C0658">
        <w:rPr>
          <w:b/>
          <w:bCs/>
          <w:u w:val="single"/>
        </w:rPr>
        <w:t xml:space="preserve">Step </w:t>
      </w:r>
      <w:r w:rsidR="005C7AFF">
        <w:rPr>
          <w:b/>
          <w:bCs/>
          <w:u w:val="single"/>
        </w:rPr>
        <w:t>2</w:t>
      </w:r>
      <w:r w:rsidRPr="007C0658">
        <w:rPr>
          <w:b/>
          <w:bCs/>
          <w:u w:val="single"/>
        </w:rPr>
        <w:t xml:space="preserve"> – Add a new custom </w:t>
      </w:r>
      <w:r>
        <w:rPr>
          <w:b/>
          <w:bCs/>
          <w:u w:val="single"/>
        </w:rPr>
        <w:t xml:space="preserve">google analytics calculated </w:t>
      </w:r>
      <w:proofErr w:type="gramStart"/>
      <w:r>
        <w:rPr>
          <w:b/>
          <w:bCs/>
          <w:u w:val="single"/>
        </w:rPr>
        <w:t xml:space="preserve">metric </w:t>
      </w:r>
      <w:r w:rsidRPr="007C0658">
        <w:rPr>
          <w:b/>
          <w:bCs/>
          <w:u w:val="single"/>
        </w:rPr>
        <w:t xml:space="preserve"> for</w:t>
      </w:r>
      <w:proofErr w:type="gramEnd"/>
      <w:r w:rsidRPr="007C0658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API </w:t>
      </w:r>
      <w:r w:rsidRPr="007C0658">
        <w:rPr>
          <w:b/>
          <w:bCs/>
          <w:u w:val="single"/>
        </w:rPr>
        <w:t>‘</w:t>
      </w:r>
      <w:r>
        <w:rPr>
          <w:b/>
          <w:bCs/>
          <w:u w:val="single"/>
        </w:rPr>
        <w:t xml:space="preserve">Average </w:t>
      </w:r>
      <w:r w:rsidRPr="007C0658">
        <w:rPr>
          <w:b/>
          <w:bCs/>
          <w:u w:val="single"/>
        </w:rPr>
        <w:t>Response Time’</w:t>
      </w:r>
    </w:p>
    <w:p w14:paraId="40557B77" w14:textId="77777777" w:rsidR="00935D95" w:rsidRDefault="00935D95" w:rsidP="00E01418">
      <w:pPr>
        <w:pStyle w:val="BodyText"/>
        <w:numPr>
          <w:ilvl w:val="0"/>
          <w:numId w:val="24"/>
        </w:numPr>
      </w:pPr>
      <w:r>
        <w:t>Login to the google analytics URL using the new user id and password. Search for ‘</w:t>
      </w:r>
      <w:r w:rsidRPr="004438CF">
        <w:rPr>
          <w:b/>
          <w:bCs/>
        </w:rPr>
        <w:t>admin’</w:t>
      </w:r>
      <w:r>
        <w:t xml:space="preserve"> the top search bar as shown below –</w:t>
      </w:r>
    </w:p>
    <w:p w14:paraId="2A6E5588" w14:textId="77777777" w:rsidR="00935D95" w:rsidRPr="00690A00" w:rsidRDefault="00935D95" w:rsidP="00183780">
      <w:pPr>
        <w:pStyle w:val="BodyText"/>
        <w:ind w:left="720"/>
      </w:pPr>
      <w:r>
        <w:rPr>
          <w:noProof/>
        </w:rPr>
        <w:drawing>
          <wp:inline distT="0" distB="0" distL="0" distR="0" wp14:anchorId="65D3F8F4" wp14:editId="10028B79">
            <wp:extent cx="4865512" cy="2736850"/>
            <wp:effectExtent l="19050" t="19050" r="1143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1250" cy="2745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F9620" w14:textId="4DFF0CE9" w:rsidR="004734A7" w:rsidRDefault="004734A7">
      <w:r>
        <w:br w:type="page"/>
      </w:r>
    </w:p>
    <w:p w14:paraId="4F4E7EB2" w14:textId="44DD83A1" w:rsidR="005C7AFF" w:rsidRDefault="003E7089" w:rsidP="00E01418">
      <w:pPr>
        <w:pStyle w:val="BodyText"/>
        <w:numPr>
          <w:ilvl w:val="0"/>
          <w:numId w:val="24"/>
        </w:numPr>
      </w:pPr>
      <w:r>
        <w:lastRenderedPageBreak/>
        <w:t>Click on ‘</w:t>
      </w:r>
      <w:r w:rsidRPr="004734A7">
        <w:rPr>
          <w:i/>
          <w:iCs/>
        </w:rPr>
        <w:t>Calculated Metrics</w:t>
      </w:r>
      <w:r>
        <w:t>’ as shown below –</w:t>
      </w:r>
    </w:p>
    <w:p w14:paraId="1FB93D79" w14:textId="3757BFDB" w:rsidR="003E7089" w:rsidRDefault="004734A7" w:rsidP="00183780">
      <w:pPr>
        <w:pStyle w:val="BodyText"/>
        <w:ind w:left="720"/>
      </w:pPr>
      <w:r>
        <w:rPr>
          <w:noProof/>
        </w:rPr>
        <w:drawing>
          <wp:inline distT="0" distB="0" distL="0" distR="0" wp14:anchorId="3C68003D" wp14:editId="0481D6BF">
            <wp:extent cx="4942277" cy="2780030"/>
            <wp:effectExtent l="19050" t="19050" r="10795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2201" cy="2785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89373" w14:textId="7D023FF0" w:rsidR="001F1B3B" w:rsidRDefault="001F1B3B" w:rsidP="00E01418">
      <w:pPr>
        <w:pStyle w:val="BodyText"/>
        <w:numPr>
          <w:ilvl w:val="0"/>
          <w:numId w:val="23"/>
        </w:numPr>
      </w:pPr>
      <w:r>
        <w:t xml:space="preserve">Click on ‘New </w:t>
      </w:r>
      <w:proofErr w:type="spellStart"/>
      <w:r>
        <w:t>Calculaed</w:t>
      </w:r>
      <w:proofErr w:type="spellEnd"/>
      <w:r>
        <w:t xml:space="preserve"> Metric’ button in the resultant page as shown below:</w:t>
      </w:r>
    </w:p>
    <w:p w14:paraId="2CB37627" w14:textId="75E7DB79" w:rsidR="001F1B3B" w:rsidRDefault="001F1B3B" w:rsidP="00183780">
      <w:pPr>
        <w:pStyle w:val="Heading2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47595F8C" wp14:editId="74C648E8">
            <wp:extent cx="4984750" cy="2803921"/>
            <wp:effectExtent l="19050" t="19050" r="2540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3829" cy="2809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F5E8B" w14:textId="77777777" w:rsidR="001F1B3B" w:rsidRDefault="001F1B3B">
      <w:r>
        <w:br w:type="page"/>
      </w:r>
    </w:p>
    <w:p w14:paraId="5ADBA013" w14:textId="35A4C251" w:rsidR="001F1B3B" w:rsidRDefault="001F1B3B" w:rsidP="00E01418">
      <w:pPr>
        <w:pStyle w:val="BodyText"/>
        <w:numPr>
          <w:ilvl w:val="0"/>
          <w:numId w:val="23"/>
        </w:numPr>
      </w:pPr>
      <w:r>
        <w:lastRenderedPageBreak/>
        <w:t>In the resultant screen, provide the formula for Average Response time as shown below –</w:t>
      </w:r>
    </w:p>
    <w:p w14:paraId="70C6394D" w14:textId="46FF21D3" w:rsidR="001F1B3B" w:rsidRDefault="001F1B3B" w:rsidP="00183780">
      <w:pPr>
        <w:pStyle w:val="BodyText"/>
        <w:ind w:left="720"/>
      </w:pPr>
      <w:r>
        <w:rPr>
          <w:noProof/>
        </w:rPr>
        <w:drawing>
          <wp:inline distT="0" distB="0" distL="0" distR="0" wp14:anchorId="01846D36" wp14:editId="1D17D074">
            <wp:extent cx="5057423" cy="2844800"/>
            <wp:effectExtent l="19050" t="19050" r="1016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5936" cy="2849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17B30" w14:textId="309489A5" w:rsidR="00F218CE" w:rsidRDefault="00F218CE" w:rsidP="00844EAB">
      <w:pPr>
        <w:pStyle w:val="BodyText"/>
        <w:ind w:left="720"/>
      </w:pPr>
      <w:r>
        <w:t xml:space="preserve">The </w:t>
      </w:r>
      <w:r w:rsidRPr="00DD19F2">
        <w:rPr>
          <w:i/>
          <w:iCs/>
        </w:rPr>
        <w:t>average response of each API per page view</w:t>
      </w:r>
      <w:r>
        <w:t xml:space="preserve"> is </w:t>
      </w:r>
      <w:proofErr w:type="gramStart"/>
      <w:r>
        <w:t>the final result</w:t>
      </w:r>
      <w:proofErr w:type="gramEnd"/>
      <w:r>
        <w:t xml:space="preserve"> of this </w:t>
      </w:r>
      <w:r w:rsidR="002B49A3">
        <w:t>calculated metric</w:t>
      </w:r>
      <w:r>
        <w:t>.</w:t>
      </w:r>
    </w:p>
    <w:p w14:paraId="6731DB4B" w14:textId="3D301C88" w:rsidR="00F218CE" w:rsidRDefault="00F218CE" w:rsidP="00E01418">
      <w:pPr>
        <w:pStyle w:val="BodyText"/>
        <w:numPr>
          <w:ilvl w:val="0"/>
          <w:numId w:val="23"/>
        </w:numPr>
      </w:pPr>
      <w:r>
        <w:t>Custom reports and dashboards can be created using the out-of-the-box and calculated metrics using the Customizations menu as shown below –</w:t>
      </w:r>
    </w:p>
    <w:p w14:paraId="29472C9F" w14:textId="5603E896" w:rsidR="00F218CE" w:rsidRPr="001F1B3B" w:rsidRDefault="00627E5C" w:rsidP="000D77F6">
      <w:pPr>
        <w:pStyle w:val="BodyText"/>
        <w:ind w:left="720"/>
      </w:pPr>
      <w:r>
        <w:rPr>
          <w:noProof/>
        </w:rPr>
        <w:drawing>
          <wp:inline distT="0" distB="0" distL="0" distR="0" wp14:anchorId="43DD39A0" wp14:editId="4EEB8A94">
            <wp:extent cx="4889218" cy="2807335"/>
            <wp:effectExtent l="19050" t="19050" r="2603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5390" cy="2816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58496" w14:textId="77777777" w:rsidR="006D772D" w:rsidRDefault="006D772D">
      <w:pPr>
        <w:rPr>
          <w:rFonts w:ascii="Arial" w:hAnsi="Arial"/>
          <w:b/>
          <w:kern w:val="14"/>
        </w:rPr>
      </w:pPr>
      <w:r>
        <w:br w:type="page"/>
      </w:r>
    </w:p>
    <w:p w14:paraId="6CB8BDB5" w14:textId="599275FE" w:rsidR="005566F9" w:rsidRDefault="007856B0" w:rsidP="005566F9">
      <w:pPr>
        <w:pStyle w:val="Heading2"/>
      </w:pPr>
      <w:r>
        <w:lastRenderedPageBreak/>
        <w:t>CO</w:t>
      </w:r>
      <w:r w:rsidR="0036667B">
        <w:t>N</w:t>
      </w:r>
      <w:r>
        <w:t>FIGURING AND RUNNING</w:t>
      </w:r>
      <w:r w:rsidR="00EE412A">
        <w:t xml:space="preserve"> </w:t>
      </w:r>
      <w:r w:rsidR="005566F9">
        <w:t xml:space="preserve">APPLICATION </w:t>
      </w:r>
      <w:r>
        <w:t>ON</w:t>
      </w:r>
      <w:r w:rsidR="005566F9">
        <w:t xml:space="preserve"> HTTPS (OPTIONAL)</w:t>
      </w:r>
      <w:bookmarkEnd w:id="23"/>
    </w:p>
    <w:p w14:paraId="1F55CD9C" w14:textId="77777777" w:rsidR="000658FE" w:rsidRDefault="00BD7C5D" w:rsidP="00FB093A">
      <w:pPr>
        <w:pStyle w:val="BodyText"/>
        <w:ind w:left="576"/>
      </w:pPr>
      <w:r>
        <w:t>This section will describe how to use run the BFFCORE</w:t>
      </w:r>
      <w:r w:rsidR="005C25C5">
        <w:t xml:space="preserve"> </w:t>
      </w:r>
      <w:proofErr w:type="spellStart"/>
      <w:r w:rsidR="005C25C5">
        <w:t>springboot</w:t>
      </w:r>
      <w:proofErr w:type="spellEnd"/>
      <w:r>
        <w:t xml:space="preserve"> application on https using a </w:t>
      </w:r>
      <w:r w:rsidRPr="009B2DAE">
        <w:rPr>
          <w:b/>
          <w:bCs/>
        </w:rPr>
        <w:t>self-signed certificate</w:t>
      </w:r>
      <w:r>
        <w:t xml:space="preserve">. </w:t>
      </w:r>
      <w:r w:rsidR="00D252A7">
        <w:t>However</w:t>
      </w:r>
      <w:proofErr w:type="gramStart"/>
      <w:r w:rsidR="00D252A7">
        <w:t>, i</w:t>
      </w:r>
      <w:r>
        <w:t>n reality, a</w:t>
      </w:r>
      <w:proofErr w:type="gramEnd"/>
      <w:r>
        <w:t xml:space="preserve"> </w:t>
      </w:r>
      <w:r w:rsidR="00D252A7" w:rsidRPr="00955E08">
        <w:rPr>
          <w:b/>
          <w:bCs/>
        </w:rPr>
        <w:t>trusted</w:t>
      </w:r>
      <w:r w:rsidRPr="00955E08">
        <w:rPr>
          <w:b/>
          <w:bCs/>
        </w:rPr>
        <w:t xml:space="preserve"> certificate</w:t>
      </w:r>
      <w:r>
        <w:t xml:space="preserve"> needs to be used</w:t>
      </w:r>
      <w:r w:rsidR="00D252A7">
        <w:t xml:space="preserve"> to ensure that the Admin UI and Mobile Renderer can communicate with BFFCORE</w:t>
      </w:r>
      <w:r w:rsidR="00FA7786">
        <w:t xml:space="preserve"> without handshake issues</w:t>
      </w:r>
      <w:r w:rsidR="00D252A7">
        <w:t xml:space="preserve">. </w:t>
      </w:r>
    </w:p>
    <w:p w14:paraId="07021075" w14:textId="3855770C" w:rsidR="00FB093A" w:rsidRDefault="000658FE" w:rsidP="00FB093A">
      <w:pPr>
        <w:pStyle w:val="BodyText"/>
        <w:ind w:left="576"/>
      </w:pPr>
      <w:r>
        <w:t xml:space="preserve">Steps - </w:t>
      </w:r>
    </w:p>
    <w:p w14:paraId="79946D5D" w14:textId="0362F949" w:rsidR="00D252A7" w:rsidRDefault="0048528D" w:rsidP="00E01418">
      <w:pPr>
        <w:pStyle w:val="BodyText"/>
        <w:numPr>
          <w:ilvl w:val="0"/>
          <w:numId w:val="22"/>
        </w:numPr>
      </w:pPr>
      <w:r>
        <w:t xml:space="preserve">Open the file </w:t>
      </w:r>
      <w:r w:rsidRPr="0048528D">
        <w:rPr>
          <w:i/>
          <w:iCs/>
        </w:rPr>
        <w:t>application-</w:t>
      </w:r>
      <w:proofErr w:type="spellStart"/>
      <w:proofErr w:type="gramStart"/>
      <w:r w:rsidRPr="0048528D">
        <w:rPr>
          <w:i/>
          <w:iCs/>
        </w:rPr>
        <w:t>devhttps.properties</w:t>
      </w:r>
      <w:proofErr w:type="spellEnd"/>
      <w:proofErr w:type="gramEnd"/>
      <w:r>
        <w:t xml:space="preserve"> </w:t>
      </w:r>
      <w:r w:rsidR="002C32DA">
        <w:t xml:space="preserve">under </w:t>
      </w:r>
      <w:proofErr w:type="spellStart"/>
      <w:r w:rsidR="002C32DA" w:rsidRPr="002C32DA">
        <w:rPr>
          <w:i/>
          <w:iCs/>
        </w:rPr>
        <w:t>bffWebManagement</w:t>
      </w:r>
      <w:proofErr w:type="spellEnd"/>
      <w:r w:rsidR="002C32DA" w:rsidRPr="002C32DA">
        <w:rPr>
          <w:i/>
          <w:iCs/>
        </w:rPr>
        <w:t>/</w:t>
      </w:r>
      <w:proofErr w:type="spellStart"/>
      <w:r w:rsidR="002C32DA" w:rsidRPr="002C32DA">
        <w:rPr>
          <w:i/>
          <w:iCs/>
        </w:rPr>
        <w:t>src</w:t>
      </w:r>
      <w:proofErr w:type="spellEnd"/>
      <w:r w:rsidR="002C32DA" w:rsidRPr="002C32DA">
        <w:rPr>
          <w:i/>
          <w:iCs/>
        </w:rPr>
        <w:t>/main/resources</w:t>
      </w:r>
      <w:r w:rsidR="002C32DA">
        <w:t xml:space="preserve"> folder</w:t>
      </w:r>
      <w:r w:rsidR="00B9196B">
        <w:t xml:space="preserve"> and change the https port if required (default tomcat https port is </w:t>
      </w:r>
      <w:r w:rsidR="00B9196B" w:rsidRPr="00B9196B">
        <w:rPr>
          <w:b/>
          <w:bCs/>
        </w:rPr>
        <w:t>8443</w:t>
      </w:r>
      <w:r w:rsidR="00B9196B">
        <w:t>)</w:t>
      </w:r>
      <w:r w:rsidR="002C32DA">
        <w:t>. The following properties have already been added:</w:t>
      </w:r>
    </w:p>
    <w:p w14:paraId="23D1CDFA" w14:textId="77777777" w:rsidR="005D3B2B" w:rsidRPr="00B0083D" w:rsidRDefault="005D3B2B" w:rsidP="00AB1CD5">
      <w:pPr>
        <w:shd w:val="clear" w:color="auto" w:fill="D9D9D9" w:themeFill="background1" w:themeFillShade="D9"/>
        <w:autoSpaceDE w:val="0"/>
        <w:autoSpaceDN w:val="0"/>
        <w:adjustRightInd w:val="0"/>
        <w:ind w:left="1080"/>
        <w:rPr>
          <w:rFonts w:ascii="Consolas" w:hAnsi="Consolas" w:cs="Consolas"/>
          <w:color w:val="000000" w:themeColor="text1"/>
          <w:sz w:val="20"/>
          <w:lang w:val="en-IN"/>
        </w:rPr>
      </w:pPr>
      <w:r w:rsidRPr="00B0083D">
        <w:rPr>
          <w:rFonts w:ascii="Consolas" w:hAnsi="Consolas" w:cs="Consolas"/>
          <w:color w:val="000000" w:themeColor="text1"/>
          <w:sz w:val="20"/>
          <w:lang w:val="en-IN"/>
        </w:rPr>
        <w:t>#Basic spring application properties</w:t>
      </w:r>
    </w:p>
    <w:p w14:paraId="42D7AB9D" w14:textId="63BEFFF0" w:rsidR="005D3B2B" w:rsidRPr="00B0083D" w:rsidRDefault="005D3B2B" w:rsidP="00AB1CD5">
      <w:pPr>
        <w:shd w:val="clear" w:color="auto" w:fill="D9D9D9" w:themeFill="background1" w:themeFillShade="D9"/>
        <w:autoSpaceDE w:val="0"/>
        <w:autoSpaceDN w:val="0"/>
        <w:adjustRightInd w:val="0"/>
        <w:ind w:left="108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B0083D">
        <w:rPr>
          <w:rFonts w:ascii="Consolas" w:hAnsi="Consolas" w:cs="Consolas"/>
          <w:color w:val="000000" w:themeColor="text1"/>
          <w:sz w:val="20"/>
          <w:lang w:val="en-IN"/>
        </w:rPr>
        <w:t>server.port</w:t>
      </w:r>
      <w:proofErr w:type="spellEnd"/>
      <w:proofErr w:type="gramEnd"/>
      <w:r w:rsidRPr="00B0083D">
        <w:rPr>
          <w:rFonts w:ascii="Consolas" w:hAnsi="Consolas" w:cs="Consolas"/>
          <w:color w:val="000000" w:themeColor="text1"/>
          <w:sz w:val="20"/>
          <w:lang w:val="en-IN"/>
        </w:rPr>
        <w:t>=8443</w:t>
      </w:r>
      <w:r w:rsidR="00BF476D">
        <w:rPr>
          <w:rFonts w:ascii="Consolas" w:hAnsi="Consolas" w:cs="Consolas"/>
          <w:color w:val="000000" w:themeColor="text1"/>
          <w:sz w:val="20"/>
          <w:lang w:val="en-IN"/>
        </w:rPr>
        <w:t xml:space="preserve"> </w:t>
      </w:r>
      <w:r w:rsidR="00BF476D" w:rsidRPr="0068634B">
        <w:rPr>
          <w:rFonts w:ascii="Consolas" w:hAnsi="Consolas" w:cs="Consolas"/>
          <w:b/>
          <w:bCs/>
          <w:color w:val="FF0000"/>
          <w:sz w:val="20"/>
          <w:lang w:val="en-IN"/>
        </w:rPr>
        <w:t>#</w:t>
      </w:r>
      <w:r w:rsidR="00BF476D" w:rsidRPr="0068634B">
        <w:rPr>
          <w:rFonts w:ascii="Consolas" w:hAnsi="Consolas" w:cs="Consolas"/>
          <w:b/>
          <w:bCs/>
          <w:i/>
          <w:iCs/>
          <w:color w:val="FF0000"/>
          <w:sz w:val="20"/>
          <w:lang w:val="en-IN"/>
        </w:rPr>
        <w:t>(Change port if required)</w:t>
      </w:r>
    </w:p>
    <w:p w14:paraId="66DF7DED" w14:textId="77777777" w:rsidR="005D3B2B" w:rsidRPr="00B0083D" w:rsidRDefault="005D3B2B" w:rsidP="00AB1CD5">
      <w:pPr>
        <w:shd w:val="clear" w:color="auto" w:fill="D9D9D9" w:themeFill="background1" w:themeFillShade="D9"/>
        <w:autoSpaceDE w:val="0"/>
        <w:autoSpaceDN w:val="0"/>
        <w:adjustRightInd w:val="0"/>
        <w:ind w:left="1080"/>
        <w:rPr>
          <w:rFonts w:ascii="Consolas" w:hAnsi="Consolas" w:cs="Consolas"/>
          <w:color w:val="000000" w:themeColor="text1"/>
          <w:sz w:val="20"/>
          <w:lang w:val="en-IN"/>
        </w:rPr>
      </w:pPr>
    </w:p>
    <w:p w14:paraId="26EEC969" w14:textId="77777777" w:rsidR="005D3B2B" w:rsidRPr="00B0083D" w:rsidRDefault="005D3B2B" w:rsidP="00AB1CD5">
      <w:pPr>
        <w:shd w:val="clear" w:color="auto" w:fill="D9D9D9" w:themeFill="background1" w:themeFillShade="D9"/>
        <w:autoSpaceDE w:val="0"/>
        <w:autoSpaceDN w:val="0"/>
        <w:adjustRightInd w:val="0"/>
        <w:ind w:left="1080"/>
        <w:rPr>
          <w:rFonts w:ascii="Consolas" w:hAnsi="Consolas" w:cs="Consolas"/>
          <w:color w:val="000000" w:themeColor="text1"/>
          <w:sz w:val="20"/>
          <w:lang w:val="en-IN"/>
        </w:rPr>
      </w:pPr>
      <w:r w:rsidRPr="00B0083D">
        <w:rPr>
          <w:rFonts w:ascii="Consolas" w:hAnsi="Consolas" w:cs="Consolas"/>
          <w:color w:val="000000" w:themeColor="text1"/>
          <w:sz w:val="20"/>
          <w:lang w:val="en-IN"/>
        </w:rPr>
        <w:t>#HTTPS enablement properties</w:t>
      </w:r>
    </w:p>
    <w:p w14:paraId="31B19298" w14:textId="77777777" w:rsidR="005D3B2B" w:rsidRPr="00B0083D" w:rsidRDefault="005D3B2B" w:rsidP="00AB1CD5">
      <w:pPr>
        <w:shd w:val="clear" w:color="auto" w:fill="D9D9D9" w:themeFill="background1" w:themeFillShade="D9"/>
        <w:autoSpaceDE w:val="0"/>
        <w:autoSpaceDN w:val="0"/>
        <w:adjustRightInd w:val="0"/>
        <w:ind w:left="108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proofErr w:type="gramStart"/>
      <w:r w:rsidRPr="00B0083D">
        <w:rPr>
          <w:rFonts w:ascii="Consolas" w:hAnsi="Consolas" w:cs="Consolas"/>
          <w:color w:val="000000" w:themeColor="text1"/>
          <w:sz w:val="20"/>
          <w:lang w:val="en-IN"/>
        </w:rPr>
        <w:t>security.require</w:t>
      </w:r>
      <w:proofErr w:type="gramEnd"/>
      <w:r w:rsidRPr="00B0083D">
        <w:rPr>
          <w:rFonts w:ascii="Consolas" w:hAnsi="Consolas" w:cs="Consolas"/>
          <w:color w:val="000000" w:themeColor="text1"/>
          <w:sz w:val="20"/>
          <w:lang w:val="en-IN"/>
        </w:rPr>
        <w:t>-ssl</w:t>
      </w:r>
      <w:proofErr w:type="spellEnd"/>
      <w:r w:rsidRPr="00B0083D">
        <w:rPr>
          <w:rFonts w:ascii="Consolas" w:hAnsi="Consolas" w:cs="Consolas"/>
          <w:color w:val="000000" w:themeColor="text1"/>
          <w:sz w:val="20"/>
          <w:lang w:val="en-IN"/>
        </w:rPr>
        <w:t>=true</w:t>
      </w:r>
    </w:p>
    <w:p w14:paraId="045195B5" w14:textId="77777777" w:rsidR="005D3B2B" w:rsidRPr="00B0083D" w:rsidRDefault="005D3B2B" w:rsidP="00AB1CD5">
      <w:pPr>
        <w:shd w:val="clear" w:color="auto" w:fill="D9D9D9" w:themeFill="background1" w:themeFillShade="D9"/>
        <w:autoSpaceDE w:val="0"/>
        <w:autoSpaceDN w:val="0"/>
        <w:adjustRightInd w:val="0"/>
        <w:ind w:left="108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r w:rsidRPr="00B0083D">
        <w:rPr>
          <w:rFonts w:ascii="Consolas" w:hAnsi="Consolas" w:cs="Consolas"/>
          <w:color w:val="000000" w:themeColor="text1"/>
          <w:sz w:val="20"/>
          <w:lang w:val="en-IN"/>
        </w:rPr>
        <w:t>server.ssl.key</w:t>
      </w:r>
      <w:proofErr w:type="spellEnd"/>
      <w:r w:rsidRPr="00B0083D">
        <w:rPr>
          <w:rFonts w:ascii="Consolas" w:hAnsi="Consolas" w:cs="Consolas"/>
          <w:color w:val="000000" w:themeColor="text1"/>
          <w:sz w:val="20"/>
          <w:lang w:val="en-IN"/>
        </w:rPr>
        <w:t>-store-type=PKCS12</w:t>
      </w:r>
    </w:p>
    <w:p w14:paraId="48E8F4FB" w14:textId="77777777" w:rsidR="005D3B2B" w:rsidRPr="00B0083D" w:rsidRDefault="005D3B2B" w:rsidP="00AB1CD5">
      <w:pPr>
        <w:shd w:val="clear" w:color="auto" w:fill="D9D9D9" w:themeFill="background1" w:themeFillShade="D9"/>
        <w:autoSpaceDE w:val="0"/>
        <w:autoSpaceDN w:val="0"/>
        <w:adjustRightInd w:val="0"/>
        <w:ind w:left="108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r w:rsidRPr="00B0083D">
        <w:rPr>
          <w:rFonts w:ascii="Consolas" w:hAnsi="Consolas" w:cs="Consolas"/>
          <w:color w:val="000000" w:themeColor="text1"/>
          <w:sz w:val="20"/>
          <w:lang w:val="en-IN"/>
        </w:rPr>
        <w:t>server.ssl.key</w:t>
      </w:r>
      <w:proofErr w:type="spellEnd"/>
      <w:r w:rsidRPr="00B0083D">
        <w:rPr>
          <w:rFonts w:ascii="Consolas" w:hAnsi="Consolas" w:cs="Consolas"/>
          <w:color w:val="000000" w:themeColor="text1"/>
          <w:sz w:val="20"/>
          <w:lang w:val="en-IN"/>
        </w:rPr>
        <w:t>-store=</w:t>
      </w:r>
      <w:proofErr w:type="spellStart"/>
      <w:proofErr w:type="gramStart"/>
      <w:r w:rsidRPr="00B0083D">
        <w:rPr>
          <w:rFonts w:ascii="Consolas" w:hAnsi="Consolas" w:cs="Consolas"/>
          <w:color w:val="000000" w:themeColor="text1"/>
          <w:sz w:val="20"/>
          <w:lang w:val="en-IN"/>
        </w:rPr>
        <w:t>classpath:keystore</w:t>
      </w:r>
      <w:proofErr w:type="spellEnd"/>
      <w:proofErr w:type="gramEnd"/>
      <w:r w:rsidRPr="00B0083D">
        <w:rPr>
          <w:rFonts w:ascii="Consolas" w:hAnsi="Consolas" w:cs="Consolas"/>
          <w:color w:val="000000" w:themeColor="text1"/>
          <w:sz w:val="20"/>
          <w:lang w:val="en-IN"/>
        </w:rPr>
        <w:t>/jdabff.p12</w:t>
      </w:r>
    </w:p>
    <w:p w14:paraId="2C0B0BD0" w14:textId="77777777" w:rsidR="005D3B2B" w:rsidRPr="00B0083D" w:rsidRDefault="005D3B2B" w:rsidP="00AB1CD5">
      <w:pPr>
        <w:shd w:val="clear" w:color="auto" w:fill="D9D9D9" w:themeFill="background1" w:themeFillShade="D9"/>
        <w:autoSpaceDE w:val="0"/>
        <w:autoSpaceDN w:val="0"/>
        <w:adjustRightInd w:val="0"/>
        <w:ind w:left="108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r w:rsidRPr="00B0083D">
        <w:rPr>
          <w:rFonts w:ascii="Consolas" w:hAnsi="Consolas" w:cs="Consolas"/>
          <w:color w:val="000000" w:themeColor="text1"/>
          <w:sz w:val="20"/>
          <w:lang w:val="en-IN"/>
        </w:rPr>
        <w:t>server.ssl.key</w:t>
      </w:r>
      <w:proofErr w:type="spellEnd"/>
      <w:r w:rsidRPr="00B0083D">
        <w:rPr>
          <w:rFonts w:ascii="Consolas" w:hAnsi="Consolas" w:cs="Consolas"/>
          <w:color w:val="000000" w:themeColor="text1"/>
          <w:sz w:val="20"/>
          <w:lang w:val="en-IN"/>
        </w:rPr>
        <w:t>-store-password=</w:t>
      </w:r>
      <w:proofErr w:type="spellStart"/>
      <w:r w:rsidRPr="00B0083D">
        <w:rPr>
          <w:rFonts w:ascii="Consolas" w:hAnsi="Consolas" w:cs="Consolas"/>
          <w:color w:val="000000" w:themeColor="text1"/>
          <w:sz w:val="20"/>
          <w:lang w:val="en-IN"/>
        </w:rPr>
        <w:t>changeit</w:t>
      </w:r>
      <w:proofErr w:type="spellEnd"/>
    </w:p>
    <w:p w14:paraId="16D66AA3" w14:textId="3ED1011B" w:rsidR="00B9196B" w:rsidRPr="00B0083D" w:rsidRDefault="005D3B2B" w:rsidP="00AB1CD5">
      <w:pPr>
        <w:shd w:val="clear" w:color="auto" w:fill="D9D9D9" w:themeFill="background1" w:themeFillShade="D9"/>
        <w:autoSpaceDE w:val="0"/>
        <w:autoSpaceDN w:val="0"/>
        <w:adjustRightInd w:val="0"/>
        <w:ind w:left="1080"/>
        <w:rPr>
          <w:rFonts w:ascii="Consolas" w:hAnsi="Consolas" w:cs="Consolas"/>
          <w:color w:val="000000" w:themeColor="text1"/>
          <w:sz w:val="20"/>
          <w:lang w:val="en-IN"/>
        </w:rPr>
      </w:pPr>
      <w:proofErr w:type="spellStart"/>
      <w:r w:rsidRPr="00B0083D">
        <w:rPr>
          <w:rFonts w:ascii="Consolas" w:hAnsi="Consolas" w:cs="Consolas"/>
          <w:color w:val="000000" w:themeColor="text1"/>
          <w:sz w:val="20"/>
          <w:lang w:val="en-IN"/>
        </w:rPr>
        <w:t>server.ssl.key</w:t>
      </w:r>
      <w:proofErr w:type="spellEnd"/>
      <w:r w:rsidRPr="00B0083D">
        <w:rPr>
          <w:rFonts w:ascii="Consolas" w:hAnsi="Consolas" w:cs="Consolas"/>
          <w:color w:val="000000" w:themeColor="text1"/>
          <w:sz w:val="20"/>
          <w:lang w:val="en-IN"/>
        </w:rPr>
        <w:t>-alias=</w:t>
      </w:r>
      <w:proofErr w:type="spellStart"/>
      <w:r w:rsidRPr="00B0083D">
        <w:rPr>
          <w:rFonts w:ascii="Consolas" w:hAnsi="Consolas" w:cs="Consolas"/>
          <w:color w:val="000000" w:themeColor="text1"/>
          <w:sz w:val="20"/>
          <w:lang w:val="en-IN"/>
        </w:rPr>
        <w:t>jda_bff</w:t>
      </w:r>
      <w:proofErr w:type="spellEnd"/>
    </w:p>
    <w:p w14:paraId="5A4DDE74" w14:textId="77777777" w:rsidR="004F0507" w:rsidRPr="004F0507" w:rsidRDefault="004F0507" w:rsidP="004F0507">
      <w:pPr>
        <w:pStyle w:val="BodyText"/>
        <w:ind w:left="1080"/>
        <w:rPr>
          <w:rFonts w:cs="Arial"/>
          <w:i/>
          <w:iCs/>
          <w:sz w:val="22"/>
          <w:szCs w:val="22"/>
        </w:rPr>
      </w:pPr>
    </w:p>
    <w:p w14:paraId="55C7DA3A" w14:textId="027B969E" w:rsidR="00AB1CD5" w:rsidRDefault="00035053" w:rsidP="00E01418">
      <w:pPr>
        <w:pStyle w:val="BodyText"/>
        <w:numPr>
          <w:ilvl w:val="0"/>
          <w:numId w:val="22"/>
        </w:numPr>
        <w:rPr>
          <w:rFonts w:cs="Arial"/>
          <w:i/>
          <w:iCs/>
          <w:sz w:val="22"/>
          <w:szCs w:val="22"/>
        </w:rPr>
      </w:pPr>
      <w:r>
        <w:rPr>
          <w:rFonts w:cs="Arial"/>
          <w:sz w:val="22"/>
          <w:szCs w:val="22"/>
        </w:rPr>
        <w:t xml:space="preserve">Configure for OPEN ID / BASIC AUTH as per the instructions in the </w:t>
      </w:r>
      <w:hyperlink w:anchor="_APPLICATION_RESOURCES_CONFIGURATION" w:history="1">
        <w:r w:rsidRPr="001E5652">
          <w:rPr>
            <w:rStyle w:val="Hyperlink"/>
            <w:rFonts w:cs="Arial"/>
            <w:sz w:val="22"/>
            <w:szCs w:val="22"/>
          </w:rPr>
          <w:t>previous section</w:t>
        </w:r>
      </w:hyperlink>
      <w:r>
        <w:rPr>
          <w:rFonts w:cs="Arial"/>
          <w:sz w:val="22"/>
          <w:szCs w:val="22"/>
        </w:rPr>
        <w:t xml:space="preserve"> if required.</w:t>
      </w:r>
    </w:p>
    <w:p w14:paraId="6A4CE018" w14:textId="77777777" w:rsidR="001F5882" w:rsidRDefault="001F5882" w:rsidP="001F5882">
      <w:pPr>
        <w:pStyle w:val="BodyText"/>
        <w:ind w:left="720"/>
        <w:rPr>
          <w:rFonts w:ascii="Arial" w:hAnsi="Arial" w:cs="Arial"/>
          <w:i/>
          <w:iCs/>
          <w:sz w:val="22"/>
          <w:szCs w:val="22"/>
        </w:rPr>
      </w:pPr>
    </w:p>
    <w:p w14:paraId="7FC87146" w14:textId="7885F305" w:rsidR="000C4EE4" w:rsidRPr="00347DAB" w:rsidRDefault="00497393" w:rsidP="001F5882">
      <w:pPr>
        <w:pStyle w:val="BodyText"/>
        <w:ind w:left="720"/>
        <w:rPr>
          <w:i/>
          <w:iCs/>
          <w:sz w:val="28"/>
          <w:szCs w:val="28"/>
        </w:rPr>
      </w:pPr>
      <w:r w:rsidRPr="00347DAB">
        <w:rPr>
          <w:b/>
          <w:bCs/>
          <w:i/>
          <w:iCs/>
          <w:sz w:val="28"/>
          <w:szCs w:val="28"/>
        </w:rPr>
        <w:t>Note</w:t>
      </w:r>
      <w:r w:rsidRPr="00347DAB">
        <w:rPr>
          <w:i/>
          <w:iCs/>
          <w:sz w:val="28"/>
          <w:szCs w:val="28"/>
        </w:rPr>
        <w:t xml:space="preserve">: This </w:t>
      </w:r>
      <w:r w:rsidR="00B04819">
        <w:rPr>
          <w:i/>
          <w:iCs/>
          <w:sz w:val="28"/>
          <w:szCs w:val="28"/>
        </w:rPr>
        <w:t xml:space="preserve">feature </w:t>
      </w:r>
      <w:r w:rsidRPr="00347DAB">
        <w:rPr>
          <w:i/>
          <w:iCs/>
          <w:sz w:val="28"/>
          <w:szCs w:val="28"/>
        </w:rPr>
        <w:t>has not been tested</w:t>
      </w:r>
      <w:r w:rsidR="00421556" w:rsidRPr="00347DAB">
        <w:rPr>
          <w:i/>
          <w:iCs/>
          <w:sz w:val="28"/>
          <w:szCs w:val="28"/>
        </w:rPr>
        <w:t xml:space="preserve"> end-to-end</w:t>
      </w:r>
      <w:r w:rsidRPr="00347DAB">
        <w:rPr>
          <w:i/>
          <w:iCs/>
          <w:sz w:val="28"/>
          <w:szCs w:val="28"/>
        </w:rPr>
        <w:t xml:space="preserve"> </w:t>
      </w:r>
      <w:r w:rsidR="00586C84" w:rsidRPr="00347DAB">
        <w:rPr>
          <w:i/>
          <w:iCs/>
          <w:sz w:val="28"/>
          <w:szCs w:val="28"/>
        </w:rPr>
        <w:t xml:space="preserve">in an integrated manner </w:t>
      </w:r>
      <w:r w:rsidRPr="00347DAB">
        <w:rPr>
          <w:i/>
          <w:iCs/>
          <w:sz w:val="28"/>
          <w:szCs w:val="28"/>
        </w:rPr>
        <w:t xml:space="preserve">yet. Currently, only instructions are being provided to </w:t>
      </w:r>
      <w:r w:rsidR="00592885">
        <w:rPr>
          <w:i/>
          <w:iCs/>
          <w:sz w:val="28"/>
          <w:szCs w:val="28"/>
        </w:rPr>
        <w:t xml:space="preserve">test </w:t>
      </w:r>
      <w:r w:rsidRPr="00347DAB">
        <w:rPr>
          <w:i/>
          <w:iCs/>
          <w:sz w:val="28"/>
          <w:szCs w:val="28"/>
        </w:rPr>
        <w:t xml:space="preserve">https support </w:t>
      </w:r>
      <w:r w:rsidR="009E4D99">
        <w:rPr>
          <w:i/>
          <w:iCs/>
          <w:sz w:val="28"/>
          <w:szCs w:val="28"/>
        </w:rPr>
        <w:t xml:space="preserve">ONLY </w:t>
      </w:r>
      <w:r w:rsidRPr="00347DAB">
        <w:rPr>
          <w:i/>
          <w:iCs/>
          <w:sz w:val="28"/>
          <w:szCs w:val="28"/>
        </w:rPr>
        <w:t>for BFFCORE</w:t>
      </w:r>
      <w:r w:rsidR="005B5780">
        <w:rPr>
          <w:i/>
          <w:iCs/>
          <w:sz w:val="28"/>
          <w:szCs w:val="28"/>
        </w:rPr>
        <w:t xml:space="preserve"> application</w:t>
      </w:r>
      <w:r w:rsidRPr="00347DAB">
        <w:rPr>
          <w:i/>
          <w:iCs/>
          <w:sz w:val="28"/>
          <w:szCs w:val="28"/>
        </w:rPr>
        <w:t>.</w:t>
      </w:r>
    </w:p>
    <w:p w14:paraId="25003A48" w14:textId="77777777" w:rsidR="000C4EE4" w:rsidRDefault="000C4EE4">
      <w:pPr>
        <w:rPr>
          <w:rFonts w:ascii="Arial" w:hAnsi="Arial" w:cs="Arial"/>
          <w:bCs/>
          <w:i/>
          <w:iCs/>
          <w:kern w:val="14"/>
          <w:sz w:val="22"/>
          <w:szCs w:val="22"/>
        </w:rPr>
      </w:pPr>
      <w:r>
        <w:rPr>
          <w:rFonts w:cs="Arial"/>
          <w:b/>
          <w:bCs/>
          <w:i/>
          <w:iCs/>
          <w:sz w:val="22"/>
          <w:szCs w:val="22"/>
        </w:rPr>
        <w:br w:type="page"/>
      </w:r>
    </w:p>
    <w:p w14:paraId="63B4B109" w14:textId="4C47F680" w:rsidR="008F7B2F" w:rsidRDefault="008F7B2F" w:rsidP="008F7B2F">
      <w:pPr>
        <w:pStyle w:val="Heading2"/>
      </w:pPr>
      <w:bookmarkStart w:id="24" w:name="_Toc34980391"/>
      <w:r w:rsidRPr="008F7B2F">
        <w:lastRenderedPageBreak/>
        <w:t>INSTALL LIBRARIES &amp; GENERATE BFFCORE APPLICATION BOOTABLE JAR</w:t>
      </w:r>
      <w:bookmarkEnd w:id="24"/>
    </w:p>
    <w:p w14:paraId="34FBBEFB" w14:textId="77777777" w:rsidR="008F7B2F" w:rsidRDefault="008F7B2F" w:rsidP="00E01418">
      <w:pPr>
        <w:pStyle w:val="BodyText"/>
        <w:numPr>
          <w:ilvl w:val="0"/>
          <w:numId w:val="16"/>
        </w:numPr>
      </w:pPr>
      <w:r>
        <w:t xml:space="preserve">Copy the OIDC IAM client JAR: </w:t>
      </w:r>
      <w:r w:rsidRPr="00FD19FD">
        <w:rPr>
          <w:i/>
        </w:rPr>
        <w:t>iam-java-client-3.1.3-SNAPSHOT-with-dependencies.jar</w:t>
      </w:r>
      <w:r>
        <w:t xml:space="preserve"> available in root folder of JDA GIT repository, to any folder/directory.</w:t>
      </w:r>
    </w:p>
    <w:p w14:paraId="3925061C" w14:textId="038897E5" w:rsidR="008F7B2F" w:rsidRDefault="008F7B2F" w:rsidP="00E01418">
      <w:pPr>
        <w:pStyle w:val="BodyText"/>
        <w:numPr>
          <w:ilvl w:val="0"/>
          <w:numId w:val="16"/>
        </w:numPr>
      </w:pPr>
      <w:r>
        <w:t>Further to previous step, run the following command from the same folder to add the IAM JAR with dependencies to the local maven repository -</w:t>
      </w:r>
    </w:p>
    <w:p w14:paraId="5C683391" w14:textId="1D3DE55E" w:rsidR="008F7B2F" w:rsidRPr="00454129" w:rsidRDefault="008F7B2F" w:rsidP="008F7B2F">
      <w:pPr>
        <w:pStyle w:val="BodyText"/>
        <w:ind w:left="720"/>
        <w:rPr>
          <w:i/>
          <w:sz w:val="22"/>
          <w:szCs w:val="22"/>
        </w:rPr>
      </w:pPr>
      <w:proofErr w:type="spellStart"/>
      <w:r w:rsidRPr="00454129">
        <w:rPr>
          <w:i/>
          <w:sz w:val="22"/>
          <w:szCs w:val="22"/>
        </w:rPr>
        <w:t>mvn</w:t>
      </w:r>
      <w:proofErr w:type="spellEnd"/>
      <w:r w:rsidRPr="00454129">
        <w:rPr>
          <w:i/>
          <w:sz w:val="22"/>
          <w:szCs w:val="22"/>
        </w:rPr>
        <w:t xml:space="preserve"> </w:t>
      </w:r>
      <w:proofErr w:type="spellStart"/>
      <w:proofErr w:type="gramStart"/>
      <w:r w:rsidRPr="00454129">
        <w:rPr>
          <w:i/>
          <w:sz w:val="22"/>
          <w:szCs w:val="22"/>
        </w:rPr>
        <w:t>install:install</w:t>
      </w:r>
      <w:proofErr w:type="gramEnd"/>
      <w:r w:rsidRPr="00454129">
        <w:rPr>
          <w:i/>
          <w:sz w:val="22"/>
          <w:szCs w:val="22"/>
        </w:rPr>
        <w:t>-file</w:t>
      </w:r>
      <w:proofErr w:type="spellEnd"/>
      <w:r w:rsidRPr="00454129">
        <w:rPr>
          <w:i/>
          <w:sz w:val="22"/>
          <w:szCs w:val="22"/>
        </w:rPr>
        <w:t xml:space="preserve"> -Dfile=iam-java-client-3.1.3-SNAPSHOT-with-dependencies.jar -</w:t>
      </w:r>
      <w:proofErr w:type="spellStart"/>
      <w:r w:rsidRPr="00454129">
        <w:rPr>
          <w:i/>
          <w:sz w:val="22"/>
          <w:szCs w:val="22"/>
        </w:rPr>
        <w:t>DgroupId</w:t>
      </w:r>
      <w:proofErr w:type="spellEnd"/>
      <w:r w:rsidRPr="00454129">
        <w:rPr>
          <w:i/>
          <w:sz w:val="22"/>
          <w:szCs w:val="22"/>
        </w:rPr>
        <w:t>=</w:t>
      </w:r>
      <w:proofErr w:type="spellStart"/>
      <w:r w:rsidRPr="00454129">
        <w:rPr>
          <w:i/>
          <w:sz w:val="22"/>
          <w:szCs w:val="22"/>
        </w:rPr>
        <w:t>com.jda.iam</w:t>
      </w:r>
      <w:proofErr w:type="spellEnd"/>
      <w:r w:rsidRPr="00454129">
        <w:rPr>
          <w:i/>
          <w:sz w:val="22"/>
          <w:szCs w:val="22"/>
        </w:rPr>
        <w:t xml:space="preserve"> -</w:t>
      </w:r>
      <w:proofErr w:type="spellStart"/>
      <w:r w:rsidRPr="00454129">
        <w:rPr>
          <w:i/>
          <w:sz w:val="22"/>
          <w:szCs w:val="22"/>
        </w:rPr>
        <w:t>DartifactId</w:t>
      </w:r>
      <w:proofErr w:type="spellEnd"/>
      <w:r w:rsidRPr="00454129">
        <w:rPr>
          <w:i/>
          <w:sz w:val="22"/>
          <w:szCs w:val="22"/>
        </w:rPr>
        <w:t>=</w:t>
      </w:r>
      <w:proofErr w:type="spellStart"/>
      <w:r w:rsidRPr="00454129">
        <w:rPr>
          <w:i/>
          <w:sz w:val="22"/>
          <w:szCs w:val="22"/>
        </w:rPr>
        <w:t>iam</w:t>
      </w:r>
      <w:proofErr w:type="spellEnd"/>
      <w:r w:rsidRPr="00454129">
        <w:rPr>
          <w:i/>
          <w:sz w:val="22"/>
          <w:szCs w:val="22"/>
        </w:rPr>
        <w:t>-java-client -</w:t>
      </w:r>
      <w:proofErr w:type="spellStart"/>
      <w:r w:rsidRPr="00454129">
        <w:rPr>
          <w:i/>
          <w:sz w:val="22"/>
          <w:szCs w:val="22"/>
        </w:rPr>
        <w:t>Dversion</w:t>
      </w:r>
      <w:proofErr w:type="spellEnd"/>
      <w:r w:rsidRPr="00454129">
        <w:rPr>
          <w:i/>
          <w:sz w:val="22"/>
          <w:szCs w:val="22"/>
        </w:rPr>
        <w:t>=3.1.3-SNAPSHOT -</w:t>
      </w:r>
      <w:proofErr w:type="spellStart"/>
      <w:r w:rsidRPr="00454129">
        <w:rPr>
          <w:i/>
          <w:sz w:val="22"/>
          <w:szCs w:val="22"/>
        </w:rPr>
        <w:t>Dpackaging</w:t>
      </w:r>
      <w:proofErr w:type="spellEnd"/>
      <w:r w:rsidRPr="00454129">
        <w:rPr>
          <w:i/>
          <w:sz w:val="22"/>
          <w:szCs w:val="22"/>
        </w:rPr>
        <w:t>=jar</w:t>
      </w:r>
    </w:p>
    <w:p w14:paraId="248F21E3" w14:textId="66EE5BB3" w:rsidR="008F7B2F" w:rsidRDefault="008F7B2F" w:rsidP="00E01418">
      <w:pPr>
        <w:pStyle w:val="BodyText"/>
        <w:numPr>
          <w:ilvl w:val="0"/>
          <w:numId w:val="16"/>
        </w:numPr>
      </w:pPr>
      <w:r>
        <w:t>Run the command below from the root folder of the BFFCORE source code to build a spring boot JAR -</w:t>
      </w:r>
    </w:p>
    <w:p w14:paraId="2213BDA2" w14:textId="7C568473" w:rsidR="008F7B2F" w:rsidRPr="00454129" w:rsidRDefault="00D41CF6" w:rsidP="008F7B2F">
      <w:pPr>
        <w:pStyle w:val="BodyText"/>
        <w:rPr>
          <w:i/>
          <w:sz w:val="22"/>
          <w:szCs w:val="22"/>
        </w:rPr>
      </w:pPr>
      <w:r>
        <w:tab/>
      </w:r>
      <w:proofErr w:type="spellStart"/>
      <w:r w:rsidR="008F7B2F" w:rsidRPr="00454129">
        <w:rPr>
          <w:i/>
          <w:sz w:val="22"/>
          <w:szCs w:val="22"/>
        </w:rPr>
        <w:t>mvn</w:t>
      </w:r>
      <w:proofErr w:type="spellEnd"/>
      <w:r w:rsidR="008F7B2F" w:rsidRPr="00454129">
        <w:rPr>
          <w:i/>
          <w:sz w:val="22"/>
          <w:szCs w:val="22"/>
        </w:rPr>
        <w:t xml:space="preserve"> clean install -</w:t>
      </w:r>
      <w:proofErr w:type="spellStart"/>
      <w:proofErr w:type="gramStart"/>
      <w:r w:rsidR="008F7B2F" w:rsidRPr="00454129">
        <w:rPr>
          <w:i/>
          <w:sz w:val="22"/>
          <w:szCs w:val="22"/>
        </w:rPr>
        <w:t>Dmaven.test.skip</w:t>
      </w:r>
      <w:proofErr w:type="spellEnd"/>
      <w:proofErr w:type="gramEnd"/>
      <w:r w:rsidR="008F7B2F" w:rsidRPr="00454129">
        <w:rPr>
          <w:i/>
          <w:sz w:val="22"/>
          <w:szCs w:val="22"/>
        </w:rPr>
        <w:t>=true</w:t>
      </w:r>
    </w:p>
    <w:p w14:paraId="6A5EC438" w14:textId="307F686E" w:rsidR="008F7B2F" w:rsidRDefault="008F7B2F" w:rsidP="00E01418">
      <w:pPr>
        <w:pStyle w:val="BodyText"/>
        <w:numPr>
          <w:ilvl w:val="0"/>
          <w:numId w:val="16"/>
        </w:numPr>
      </w:pPr>
      <w:r>
        <w:t>Run the executable application spring boot JAR generated above -</w:t>
      </w:r>
    </w:p>
    <w:p w14:paraId="12F989FB" w14:textId="77777777" w:rsidR="00804930" w:rsidRDefault="008F7B2F" w:rsidP="00E01418">
      <w:pPr>
        <w:pStyle w:val="BodyText"/>
        <w:numPr>
          <w:ilvl w:val="1"/>
          <w:numId w:val="16"/>
        </w:numPr>
      </w:pPr>
      <w:r>
        <w:t>Once jar is generated, navigate to 'target' folder under '</w:t>
      </w:r>
      <w:proofErr w:type="spellStart"/>
      <w:r>
        <w:t>bffWebManagement</w:t>
      </w:r>
      <w:proofErr w:type="spellEnd"/>
      <w:r>
        <w:t xml:space="preserve">' </w:t>
      </w:r>
      <w:proofErr w:type="spellStart"/>
      <w:proofErr w:type="gramStart"/>
      <w:r>
        <w:t>folder,copy</w:t>
      </w:r>
      <w:proofErr w:type="spellEnd"/>
      <w:proofErr w:type="gramEnd"/>
      <w:r>
        <w:t xml:space="preserve"> the jar generated and place it in the folder from where the BFFCORE application should be running. </w:t>
      </w:r>
    </w:p>
    <w:p w14:paraId="2E1A302E" w14:textId="77777777" w:rsidR="00804930" w:rsidRDefault="008F7B2F" w:rsidP="00E01418">
      <w:pPr>
        <w:pStyle w:val="BodyText"/>
        <w:numPr>
          <w:ilvl w:val="1"/>
          <w:numId w:val="16"/>
        </w:numPr>
      </w:pPr>
      <w:r>
        <w:t>Open command prompt and change the directory to the folder selected in the above step.</w:t>
      </w:r>
    </w:p>
    <w:p w14:paraId="4D343B26" w14:textId="47460E97" w:rsidR="000D1106" w:rsidRPr="00C3282F" w:rsidRDefault="008F7B2F" w:rsidP="00E01418">
      <w:pPr>
        <w:pStyle w:val="BodyText"/>
        <w:numPr>
          <w:ilvl w:val="1"/>
          <w:numId w:val="16"/>
        </w:numPr>
        <w:rPr>
          <w:i/>
        </w:rPr>
      </w:pPr>
      <w:r>
        <w:t xml:space="preserve">Run the command below </w:t>
      </w:r>
      <w:r w:rsidR="000D1106">
        <w:t>–</w:t>
      </w:r>
      <w:r>
        <w:t xml:space="preserve"> </w:t>
      </w:r>
    </w:p>
    <w:p w14:paraId="65AA8587" w14:textId="7E755476" w:rsidR="00C3282F" w:rsidRPr="00C3282F" w:rsidRDefault="00C3282F" w:rsidP="00C3282F">
      <w:pPr>
        <w:pStyle w:val="BodyText"/>
        <w:ind w:left="1440"/>
        <w:rPr>
          <w:b/>
          <w:bCs/>
          <w:i/>
          <w:u w:val="single"/>
        </w:rPr>
      </w:pPr>
      <w:r w:rsidRPr="00C3282F">
        <w:rPr>
          <w:b/>
          <w:bCs/>
          <w:u w:val="single"/>
        </w:rPr>
        <w:t>OPEN ID</w:t>
      </w:r>
    </w:p>
    <w:p w14:paraId="5F53B112" w14:textId="7976D537" w:rsidR="008F7B2F" w:rsidRDefault="008F7B2F" w:rsidP="000D1106">
      <w:pPr>
        <w:pStyle w:val="BodyText"/>
        <w:ind w:left="1440"/>
        <w:rPr>
          <w:i/>
          <w:sz w:val="22"/>
          <w:szCs w:val="22"/>
        </w:rPr>
      </w:pPr>
      <w:r w:rsidRPr="00454129">
        <w:rPr>
          <w:i/>
          <w:sz w:val="22"/>
          <w:szCs w:val="22"/>
        </w:rPr>
        <w:t xml:space="preserve">java -jar </w:t>
      </w:r>
      <w:r w:rsidR="0013435F" w:rsidRPr="0013435F">
        <w:rPr>
          <w:i/>
          <w:sz w:val="22"/>
          <w:szCs w:val="22"/>
        </w:rPr>
        <w:t>-</w:t>
      </w:r>
      <w:proofErr w:type="spellStart"/>
      <w:proofErr w:type="gramStart"/>
      <w:r w:rsidR="0013435F" w:rsidRPr="0013435F">
        <w:rPr>
          <w:i/>
          <w:sz w:val="22"/>
          <w:szCs w:val="22"/>
        </w:rPr>
        <w:t>Dspring.profiles.active</w:t>
      </w:r>
      <w:proofErr w:type="spellEnd"/>
      <w:proofErr w:type="gramEnd"/>
      <w:r w:rsidR="0013435F" w:rsidRPr="0013435F">
        <w:rPr>
          <w:i/>
          <w:sz w:val="22"/>
          <w:szCs w:val="22"/>
        </w:rPr>
        <w:t>=</w:t>
      </w:r>
      <w:proofErr w:type="spellStart"/>
      <w:r w:rsidR="00C3282F" w:rsidRPr="00C3282F">
        <w:rPr>
          <w:b/>
          <w:bCs/>
          <w:i/>
        </w:rPr>
        <w:t>devoidc</w:t>
      </w:r>
      <w:proofErr w:type="spellEnd"/>
      <w:r w:rsidR="00C3282F" w:rsidRPr="00454129">
        <w:rPr>
          <w:i/>
          <w:sz w:val="22"/>
          <w:szCs w:val="22"/>
        </w:rPr>
        <w:t xml:space="preserve"> </w:t>
      </w:r>
      <w:r w:rsidRPr="00454129">
        <w:rPr>
          <w:i/>
          <w:sz w:val="22"/>
          <w:szCs w:val="22"/>
        </w:rPr>
        <w:t>-Xms1024m -Xmx2048m bffWebManagement-0.0.1-SNAPSHOT.jar</w:t>
      </w:r>
    </w:p>
    <w:p w14:paraId="01DE84A4" w14:textId="7F6912FA" w:rsidR="00C3282F" w:rsidRDefault="00C3282F" w:rsidP="000D1106">
      <w:pPr>
        <w:pStyle w:val="BodyText"/>
        <w:ind w:left="1440"/>
        <w:rPr>
          <w:b/>
          <w:bCs/>
          <w:iCs/>
          <w:sz w:val="22"/>
          <w:szCs w:val="22"/>
          <w:u w:val="single"/>
        </w:rPr>
      </w:pPr>
      <w:r w:rsidRPr="00C3282F">
        <w:rPr>
          <w:b/>
          <w:bCs/>
          <w:iCs/>
          <w:sz w:val="22"/>
          <w:szCs w:val="22"/>
          <w:u w:val="single"/>
        </w:rPr>
        <w:t>BASIC / NATIVE AUTH</w:t>
      </w:r>
    </w:p>
    <w:p w14:paraId="7D09FDA6" w14:textId="5EDE9404" w:rsidR="00C3282F" w:rsidRDefault="007E1A93" w:rsidP="000D1106">
      <w:pPr>
        <w:pStyle w:val="BodyText"/>
        <w:ind w:left="1440"/>
        <w:rPr>
          <w:i/>
          <w:sz w:val="22"/>
          <w:szCs w:val="22"/>
        </w:rPr>
      </w:pPr>
      <w:r w:rsidRPr="00454129">
        <w:rPr>
          <w:i/>
          <w:sz w:val="22"/>
          <w:szCs w:val="22"/>
        </w:rPr>
        <w:t xml:space="preserve">java -jar </w:t>
      </w:r>
      <w:r w:rsidRPr="0013435F">
        <w:rPr>
          <w:i/>
          <w:sz w:val="22"/>
          <w:szCs w:val="22"/>
        </w:rPr>
        <w:t>-</w:t>
      </w:r>
      <w:proofErr w:type="spellStart"/>
      <w:proofErr w:type="gramStart"/>
      <w:r w:rsidRPr="0013435F">
        <w:rPr>
          <w:i/>
          <w:sz w:val="22"/>
          <w:szCs w:val="22"/>
        </w:rPr>
        <w:t>Dspring.profiles.active</w:t>
      </w:r>
      <w:proofErr w:type="spellEnd"/>
      <w:proofErr w:type="gramEnd"/>
      <w:r w:rsidRPr="0013435F">
        <w:rPr>
          <w:i/>
          <w:sz w:val="22"/>
          <w:szCs w:val="22"/>
        </w:rPr>
        <w:t>=</w:t>
      </w:r>
      <w:proofErr w:type="spellStart"/>
      <w:r w:rsidRPr="007E1A93">
        <w:rPr>
          <w:b/>
          <w:bCs/>
          <w:i/>
        </w:rPr>
        <w:t>devbasicauth</w:t>
      </w:r>
      <w:proofErr w:type="spellEnd"/>
      <w:r w:rsidRPr="00454129">
        <w:rPr>
          <w:i/>
          <w:sz w:val="22"/>
          <w:szCs w:val="22"/>
        </w:rPr>
        <w:t xml:space="preserve"> -Xms1024m -Xmx2048m bffWebManagement-0.0.1-SNAPSHOT.jar</w:t>
      </w:r>
    </w:p>
    <w:p w14:paraId="6BD80B72" w14:textId="577E912A" w:rsidR="007E1A93" w:rsidRPr="00DF45F5" w:rsidRDefault="007E1A93" w:rsidP="007E1A93">
      <w:pPr>
        <w:pStyle w:val="BodyText"/>
        <w:ind w:left="720"/>
        <w:rPr>
          <w:sz w:val="20"/>
        </w:rPr>
      </w:pPr>
      <w:r w:rsidRPr="00DF45F5">
        <w:rPr>
          <w:b/>
          <w:bCs/>
          <w:sz w:val="20"/>
        </w:rPr>
        <w:t>Note:</w:t>
      </w:r>
      <w:r w:rsidRPr="00DF45F5">
        <w:rPr>
          <w:sz w:val="20"/>
        </w:rPr>
        <w:t xml:space="preserve"> BFFCORE Server needs to be restarted with either of the spring profiles above to switch between authentication schemes</w:t>
      </w:r>
      <w:r w:rsidR="0024426E" w:rsidRPr="00DF45F5">
        <w:rPr>
          <w:sz w:val="20"/>
        </w:rPr>
        <w:t>. There is no requirement to rebuild the spring boot JAR as per Steps 1 to 3 above.</w:t>
      </w:r>
    </w:p>
    <w:p w14:paraId="51006E06" w14:textId="7B7F74E7" w:rsidR="00577E36" w:rsidRDefault="00577E36" w:rsidP="00577E36">
      <w:pPr>
        <w:pStyle w:val="Heading2"/>
      </w:pPr>
      <w:bookmarkStart w:id="25" w:name="_Toc34980392"/>
      <w:r>
        <w:t>INITIAL DATABASE SET-UP SCRIPTS</w:t>
      </w:r>
      <w:bookmarkEnd w:id="25"/>
    </w:p>
    <w:p w14:paraId="76DF0690" w14:textId="15395F1E" w:rsidR="00577E36" w:rsidRDefault="00577E36" w:rsidP="00577E36">
      <w:pPr>
        <w:pStyle w:val="BodyText"/>
      </w:pPr>
      <w:r>
        <w:t xml:space="preserve">From the root folder of JDA BFFCORE GIT repository, pick the following DB SCRIPTS and run them on the new MS SQL Server DB </w:t>
      </w:r>
      <w:r w:rsidR="00F408F0">
        <w:t xml:space="preserve">using SQL Server Management Studio tool downloaded </w:t>
      </w:r>
      <w:r w:rsidR="004768B1">
        <w:t xml:space="preserve">(in </w:t>
      </w:r>
      <w:hyperlink w:anchor="_Database_server_and" w:history="1">
        <w:r w:rsidR="004768B1" w:rsidRPr="004768B1">
          <w:rPr>
            <w:rStyle w:val="Hyperlink"/>
          </w:rPr>
          <w:t>Section 1.3</w:t>
        </w:r>
      </w:hyperlink>
      <w:r w:rsidR="004768B1">
        <w:t xml:space="preserve">) </w:t>
      </w:r>
      <w:r w:rsidR="00F408F0">
        <w:t xml:space="preserve">above </w:t>
      </w:r>
      <w:r>
        <w:t>to create the database tables and populate the base and master data required to run the application -</w:t>
      </w:r>
    </w:p>
    <w:p w14:paraId="5FBF386F" w14:textId="56E3BE96" w:rsidR="00014245" w:rsidRDefault="003813F7" w:rsidP="00E01418">
      <w:pPr>
        <w:pStyle w:val="BodyText"/>
        <w:numPr>
          <w:ilvl w:val="0"/>
          <w:numId w:val="14"/>
        </w:numPr>
      </w:pPr>
      <w:proofErr w:type="spellStart"/>
      <w:r w:rsidRPr="003813F7">
        <w:rPr>
          <w:i/>
        </w:rPr>
        <w:t>BffCore_DBScript_DDL_DBSchema</w:t>
      </w:r>
      <w:r w:rsidR="00577E36" w:rsidRPr="00014245">
        <w:rPr>
          <w:i/>
        </w:rPr>
        <w:t>.sql</w:t>
      </w:r>
      <w:proofErr w:type="spellEnd"/>
      <w:r w:rsidR="00577E36">
        <w:t xml:space="preserve"> - The DDL to create the </w:t>
      </w:r>
      <w:r w:rsidR="006E1DB7">
        <w:t xml:space="preserve">core </w:t>
      </w:r>
      <w:r w:rsidR="00577E36">
        <w:t xml:space="preserve">BFFCORE schema - Replace all instances of &lt;BFFCOREDB_NAME&gt; (with the angular braces) with the new DB created in SQL server. </w:t>
      </w:r>
    </w:p>
    <w:p w14:paraId="14D663CF" w14:textId="610D7BD6" w:rsidR="003A7DE6" w:rsidRDefault="003A7DE6" w:rsidP="003A7DE6">
      <w:pPr>
        <w:pStyle w:val="BodyText"/>
        <w:ind w:left="720"/>
        <w:rPr>
          <w:i/>
        </w:rPr>
      </w:pPr>
      <w:r w:rsidRPr="002F58D4">
        <w:rPr>
          <w:b/>
          <w:bCs/>
          <w:iCs/>
        </w:rPr>
        <w:t>Path</w:t>
      </w:r>
      <w:r>
        <w:rPr>
          <w:iCs/>
        </w:rPr>
        <w:t xml:space="preserve">: </w:t>
      </w:r>
      <w:r w:rsidRPr="00F03E9D">
        <w:rPr>
          <w:i/>
        </w:rPr>
        <w:t>&lt;PROJECT ROOT&gt;/</w:t>
      </w:r>
      <w:r w:rsidR="00EA25BB" w:rsidRPr="00F03E9D">
        <w:rPr>
          <w:i/>
        </w:rPr>
        <w:t>bffDataManagement/src/main/resources/BffCore_DBScript_DDL_DBSchema.sql</w:t>
      </w:r>
    </w:p>
    <w:p w14:paraId="14D1943D" w14:textId="1A2988C5" w:rsidR="006E1DB7" w:rsidRDefault="006E1DB7" w:rsidP="00E01418">
      <w:pPr>
        <w:pStyle w:val="BodyText"/>
        <w:numPr>
          <w:ilvl w:val="0"/>
          <w:numId w:val="14"/>
        </w:numPr>
      </w:pPr>
      <w:proofErr w:type="spellStart"/>
      <w:r w:rsidRPr="006E1DB7">
        <w:rPr>
          <w:i/>
        </w:rPr>
        <w:lastRenderedPageBreak/>
        <w:t>BffCore_DBScript_DDL_Audit_DBSchema</w:t>
      </w:r>
      <w:r w:rsidRPr="00014245">
        <w:rPr>
          <w:i/>
        </w:rPr>
        <w:t>.sql</w:t>
      </w:r>
      <w:proofErr w:type="spellEnd"/>
      <w:r>
        <w:t xml:space="preserve"> - The DDL to create the BFFCORE audit schema - Replace all instances of &lt;BFFCOREDB_NAME&gt; (with the angular braces) with the new DB created in SQL server. </w:t>
      </w:r>
    </w:p>
    <w:p w14:paraId="5D54AF2F" w14:textId="4730ACCB" w:rsidR="006E1DB7" w:rsidRPr="003A7DE6" w:rsidRDefault="006E1DB7" w:rsidP="006E1DB7">
      <w:pPr>
        <w:pStyle w:val="BodyText"/>
        <w:ind w:left="720"/>
        <w:rPr>
          <w:iCs/>
        </w:rPr>
      </w:pPr>
      <w:r w:rsidRPr="002F58D4">
        <w:rPr>
          <w:b/>
          <w:bCs/>
          <w:iCs/>
        </w:rPr>
        <w:t>Path</w:t>
      </w:r>
      <w:r>
        <w:rPr>
          <w:iCs/>
        </w:rPr>
        <w:t xml:space="preserve">: </w:t>
      </w:r>
      <w:r w:rsidRPr="00F03E9D">
        <w:rPr>
          <w:i/>
        </w:rPr>
        <w:t>&lt;PROJECT ROOT&gt;/bffDataManagement/src/main/resources/BffCore_DBScript_DDL_DBSchema.sql</w:t>
      </w:r>
    </w:p>
    <w:p w14:paraId="0CC24FD8" w14:textId="6E0CB0D0" w:rsidR="00577E36" w:rsidRDefault="00BD15A4" w:rsidP="00E01418">
      <w:pPr>
        <w:pStyle w:val="BodyText"/>
        <w:numPr>
          <w:ilvl w:val="0"/>
          <w:numId w:val="14"/>
        </w:numPr>
      </w:pPr>
      <w:proofErr w:type="spellStart"/>
      <w:proofErr w:type="gramStart"/>
      <w:r w:rsidRPr="00BD15A4">
        <w:rPr>
          <w:i/>
        </w:rPr>
        <w:t>BffCore_DBScript_DML_InitialSetup</w:t>
      </w:r>
      <w:r w:rsidR="00577E36" w:rsidRPr="00014245">
        <w:rPr>
          <w:i/>
        </w:rPr>
        <w:t>.sql</w:t>
      </w:r>
      <w:proofErr w:type="spellEnd"/>
      <w:r w:rsidR="00577E36">
        <w:t xml:space="preserve">  -</w:t>
      </w:r>
      <w:proofErr w:type="gramEnd"/>
      <w:r w:rsidR="00577E36">
        <w:t xml:space="preserve"> The initial set-up scripts to populate the base and master data</w:t>
      </w:r>
    </w:p>
    <w:p w14:paraId="77E81E3C" w14:textId="327BF4FD" w:rsidR="002F58D4" w:rsidRDefault="002F58D4" w:rsidP="002F58D4">
      <w:pPr>
        <w:pStyle w:val="BodyText"/>
        <w:ind w:left="720"/>
        <w:rPr>
          <w:i/>
        </w:rPr>
      </w:pPr>
      <w:r w:rsidRPr="002F58D4">
        <w:rPr>
          <w:b/>
          <w:bCs/>
          <w:iCs/>
        </w:rPr>
        <w:t>Path</w:t>
      </w:r>
      <w:r>
        <w:rPr>
          <w:iCs/>
        </w:rPr>
        <w:t xml:space="preserve">: </w:t>
      </w:r>
      <w:r w:rsidRPr="00F03E9D">
        <w:rPr>
          <w:i/>
        </w:rPr>
        <w:t>&lt;PROJECT ROOT&gt;/</w:t>
      </w:r>
      <w:proofErr w:type="spellStart"/>
      <w:r w:rsidRPr="00F03E9D">
        <w:rPr>
          <w:i/>
        </w:rPr>
        <w:t>bffDataManagement</w:t>
      </w:r>
      <w:proofErr w:type="spellEnd"/>
      <w:r w:rsidRPr="00F03E9D">
        <w:rPr>
          <w:i/>
        </w:rPr>
        <w:t>/</w:t>
      </w:r>
      <w:proofErr w:type="spellStart"/>
      <w:r w:rsidRPr="00F03E9D">
        <w:rPr>
          <w:i/>
        </w:rPr>
        <w:t>src</w:t>
      </w:r>
      <w:proofErr w:type="spellEnd"/>
      <w:r w:rsidRPr="00F03E9D">
        <w:rPr>
          <w:i/>
        </w:rPr>
        <w:t>/main/resources/</w:t>
      </w:r>
      <w:r w:rsidR="00653903" w:rsidRPr="00653903">
        <w:t xml:space="preserve"> </w:t>
      </w:r>
      <w:proofErr w:type="spellStart"/>
      <w:r w:rsidR="00653903" w:rsidRPr="00653903">
        <w:rPr>
          <w:i/>
        </w:rPr>
        <w:t>BffCore_DBScript_DML_InitialSetup</w:t>
      </w:r>
      <w:r w:rsidR="009E2E84">
        <w:rPr>
          <w:i/>
        </w:rPr>
        <w:t>.sql</w:t>
      </w:r>
      <w:proofErr w:type="spellEnd"/>
    </w:p>
    <w:p w14:paraId="0E9CFBBD" w14:textId="5C4C2B5E" w:rsidR="00ED331D" w:rsidRDefault="00ED331D" w:rsidP="00ED331D">
      <w:pPr>
        <w:pStyle w:val="BodyText"/>
        <w:numPr>
          <w:ilvl w:val="0"/>
          <w:numId w:val="14"/>
        </w:numPr>
      </w:pPr>
      <w:r>
        <w:t>Execute the UPDATE script below to update the PRODUCT (WMS) server IP address, URL scheme and port details</w:t>
      </w:r>
      <w:r w:rsidR="00C3607C">
        <w:t xml:space="preserve"> in the BFFCORE database</w:t>
      </w:r>
      <w:r>
        <w:t xml:space="preserve"> –</w:t>
      </w:r>
    </w:p>
    <w:p w14:paraId="74A42803" w14:textId="6FDEE04A" w:rsidR="00ED331D" w:rsidRDefault="0048442A" w:rsidP="00AF6772">
      <w:pPr>
        <w:pStyle w:val="BodyText"/>
        <w:shd w:val="clear" w:color="auto" w:fill="BFBFBF" w:themeFill="background1" w:themeFillShade="BF"/>
        <w:ind w:left="720"/>
      </w:pPr>
      <w:r>
        <w:t xml:space="preserve">UPDATE </w:t>
      </w:r>
      <w:proofErr w:type="spellStart"/>
      <w:r>
        <w:t>product_master</w:t>
      </w:r>
      <w:proofErr w:type="spellEnd"/>
      <w:r>
        <w:t xml:space="preserve"> SET </w:t>
      </w:r>
    </w:p>
    <w:p w14:paraId="14678EC4" w14:textId="0619836D" w:rsidR="0048442A" w:rsidRDefault="0048442A" w:rsidP="00AF6772">
      <w:pPr>
        <w:pStyle w:val="BodyText"/>
        <w:shd w:val="clear" w:color="auto" w:fill="BFBFBF" w:themeFill="background1" w:themeFillShade="BF"/>
        <w:ind w:left="720"/>
      </w:pPr>
      <w:r>
        <w:tab/>
      </w:r>
      <w:proofErr w:type="spellStart"/>
      <w:r>
        <w:t>context_path</w:t>
      </w:r>
      <w:proofErr w:type="spellEnd"/>
      <w:r>
        <w:t xml:space="preserve"> = </w:t>
      </w:r>
      <w:r w:rsidR="009C2DFF" w:rsidRPr="003E3E69">
        <w:t>'</w:t>
      </w:r>
      <w:r w:rsidRPr="00AF6772">
        <w:rPr>
          <w:b/>
          <w:bCs/>
          <w:i/>
          <w:iCs/>
        </w:rPr>
        <w:t>&lt;WMS server IP address&gt;</w:t>
      </w:r>
      <w:r w:rsidR="009C2DFF" w:rsidRPr="003E3E69">
        <w:t>'</w:t>
      </w:r>
      <w:r>
        <w:t>,</w:t>
      </w:r>
    </w:p>
    <w:p w14:paraId="0901FBB9" w14:textId="20E7681F" w:rsidR="0048442A" w:rsidRDefault="0048442A" w:rsidP="00AF6772">
      <w:pPr>
        <w:pStyle w:val="BodyText"/>
        <w:shd w:val="clear" w:color="auto" w:fill="BFBFBF" w:themeFill="background1" w:themeFillShade="BF"/>
        <w:ind w:left="720"/>
      </w:pPr>
      <w:r>
        <w:tab/>
        <w:t xml:space="preserve">port = </w:t>
      </w:r>
      <w:r w:rsidR="009C2DFF" w:rsidRPr="003E3E69">
        <w:t>'</w:t>
      </w:r>
      <w:r w:rsidRPr="00AF6772">
        <w:rPr>
          <w:b/>
          <w:bCs/>
          <w:i/>
          <w:iCs/>
        </w:rPr>
        <w:t>&lt;WMS Server port&gt;</w:t>
      </w:r>
      <w:r w:rsidR="009C2DFF" w:rsidRPr="003E3E69">
        <w:t>'</w:t>
      </w:r>
      <w:r>
        <w:t>,</w:t>
      </w:r>
    </w:p>
    <w:p w14:paraId="308C6AC6" w14:textId="48B127D3" w:rsidR="0048442A" w:rsidRDefault="0048442A" w:rsidP="00AF6772">
      <w:pPr>
        <w:pStyle w:val="BodyText"/>
        <w:shd w:val="clear" w:color="auto" w:fill="BFBFBF" w:themeFill="background1" w:themeFillShade="BF"/>
        <w:ind w:left="720"/>
      </w:pPr>
      <w:r>
        <w:tab/>
        <w:t xml:space="preserve">scheme = </w:t>
      </w:r>
      <w:r w:rsidR="009C2DFF" w:rsidRPr="003E3E69">
        <w:t>'</w:t>
      </w:r>
      <w:r w:rsidRPr="00AF6772">
        <w:rPr>
          <w:b/>
          <w:bCs/>
          <w:i/>
          <w:iCs/>
        </w:rPr>
        <w:t>&lt;WMS Server URL scheme&gt;</w:t>
      </w:r>
      <w:r w:rsidR="009C2DFF" w:rsidRPr="003E3E69">
        <w:t>'</w:t>
      </w:r>
      <w:bookmarkStart w:id="26" w:name="_GoBack"/>
      <w:bookmarkEnd w:id="26"/>
      <w:r>
        <w:t xml:space="preserve"> (</w:t>
      </w:r>
      <w:proofErr w:type="spellStart"/>
      <w:r w:rsidR="0086413C">
        <w:t>Eg</w:t>
      </w:r>
      <w:proofErr w:type="spellEnd"/>
      <w:r w:rsidR="0086413C">
        <w:t xml:space="preserve">: </w:t>
      </w:r>
      <w:r>
        <w:t>http/https)</w:t>
      </w:r>
    </w:p>
    <w:p w14:paraId="5368D9CA" w14:textId="74AC272E" w:rsidR="00D95A43" w:rsidRDefault="00D95A43" w:rsidP="00AF6772">
      <w:pPr>
        <w:pStyle w:val="BodyText"/>
        <w:shd w:val="clear" w:color="auto" w:fill="BFBFBF" w:themeFill="background1" w:themeFillShade="BF"/>
        <w:ind w:left="720"/>
      </w:pPr>
      <w:r>
        <w:t>WHERE</w:t>
      </w:r>
    </w:p>
    <w:p w14:paraId="5872497A" w14:textId="5148B1F7" w:rsidR="00ED331D" w:rsidRDefault="00D95A43" w:rsidP="00AF6772">
      <w:pPr>
        <w:pStyle w:val="BodyText"/>
        <w:shd w:val="clear" w:color="auto" w:fill="BFBFBF" w:themeFill="background1" w:themeFillShade="BF"/>
        <w:ind w:left="720"/>
      </w:pPr>
      <w:r>
        <w:tab/>
        <w:t xml:space="preserve">name = </w:t>
      </w:r>
      <w:r w:rsidR="003E3E69" w:rsidRPr="003E3E69">
        <w:t>'WMS'</w:t>
      </w:r>
    </w:p>
    <w:p w14:paraId="111E5F2C" w14:textId="42ED6D73" w:rsidR="00AA6171" w:rsidRPr="00AA6171" w:rsidRDefault="005D3E17" w:rsidP="00AA6171">
      <w:pPr>
        <w:pStyle w:val="BodyText"/>
        <w:ind w:left="720"/>
      </w:pPr>
      <w:r w:rsidRPr="009F1B1F">
        <w:rPr>
          <w:b/>
          <w:bCs/>
        </w:rPr>
        <w:t>Note</w:t>
      </w:r>
      <w:r>
        <w:t>: Please u</w:t>
      </w:r>
      <w:r w:rsidR="00AA6171">
        <w:t xml:space="preserve">se the same </w:t>
      </w:r>
      <w:r w:rsidR="00780326">
        <w:t>WMS server details</w:t>
      </w:r>
      <w:r w:rsidR="00AA6171">
        <w:t xml:space="preserve"> provided in </w:t>
      </w:r>
      <w:hyperlink w:anchor="_APPLICATION_RESOURCES_CONFIGURATION" w:history="1">
        <w:r w:rsidR="00AA6171" w:rsidRPr="00AA6171">
          <w:rPr>
            <w:rStyle w:val="Hyperlink"/>
          </w:rPr>
          <w:t>Section 2.2</w:t>
        </w:r>
      </w:hyperlink>
      <w:r w:rsidR="00AA6171">
        <w:t xml:space="preserve"> – </w:t>
      </w:r>
      <w:r w:rsidR="00AA6171" w:rsidRPr="00AA6171">
        <w:rPr>
          <w:i/>
          <w:iCs/>
        </w:rPr>
        <w:t>Point #1 – b.</w:t>
      </w:r>
    </w:p>
    <w:p w14:paraId="157DB7FC" w14:textId="3DAC2BF0" w:rsidR="00577E36" w:rsidRDefault="00873D1D" w:rsidP="00E01418">
      <w:pPr>
        <w:pStyle w:val="BodyText"/>
        <w:numPr>
          <w:ilvl w:val="0"/>
          <w:numId w:val="14"/>
        </w:numPr>
      </w:pPr>
      <w:proofErr w:type="spellStart"/>
      <w:r w:rsidRPr="00873D1D">
        <w:rPr>
          <w:i/>
        </w:rPr>
        <w:t>BffCore_DBScript_DML_ResourceBundle</w:t>
      </w:r>
      <w:r w:rsidR="00577E36" w:rsidRPr="00D64EE7">
        <w:rPr>
          <w:i/>
        </w:rPr>
        <w:t>.sql</w:t>
      </w:r>
      <w:proofErr w:type="spellEnd"/>
      <w:r w:rsidR="00577E36">
        <w:t xml:space="preserve"> - The master data script to populate the resource bundle keys for BFFCORE API success/error messages</w:t>
      </w:r>
      <w:r w:rsidR="00B25FA8">
        <w:t xml:space="preserve"> in English language</w:t>
      </w:r>
    </w:p>
    <w:p w14:paraId="58A6C678" w14:textId="078C0EA3" w:rsidR="0091061D" w:rsidRDefault="0091061D" w:rsidP="0091061D">
      <w:pPr>
        <w:pStyle w:val="BodyText"/>
        <w:ind w:left="720"/>
      </w:pPr>
      <w:r w:rsidRPr="002F58D4">
        <w:rPr>
          <w:b/>
          <w:bCs/>
          <w:iCs/>
        </w:rPr>
        <w:t>Path</w:t>
      </w:r>
      <w:r>
        <w:rPr>
          <w:iCs/>
        </w:rPr>
        <w:t xml:space="preserve">: </w:t>
      </w:r>
      <w:r w:rsidRPr="00F03E9D">
        <w:rPr>
          <w:i/>
        </w:rPr>
        <w:t>&lt;PROJECT ROOT&gt;/</w:t>
      </w:r>
      <w:proofErr w:type="spellStart"/>
      <w:r w:rsidRPr="00F03E9D">
        <w:rPr>
          <w:i/>
        </w:rPr>
        <w:t>bffDataManagement</w:t>
      </w:r>
      <w:proofErr w:type="spellEnd"/>
      <w:r w:rsidRPr="00F03E9D">
        <w:rPr>
          <w:i/>
        </w:rPr>
        <w:t>/</w:t>
      </w:r>
      <w:proofErr w:type="spellStart"/>
      <w:r w:rsidRPr="00F03E9D">
        <w:rPr>
          <w:i/>
        </w:rPr>
        <w:t>src</w:t>
      </w:r>
      <w:proofErr w:type="spellEnd"/>
      <w:r w:rsidRPr="00F03E9D">
        <w:rPr>
          <w:i/>
        </w:rPr>
        <w:t>/main/resources/</w:t>
      </w:r>
      <w:r w:rsidRPr="00653903">
        <w:t xml:space="preserve"> </w:t>
      </w:r>
      <w:proofErr w:type="spellStart"/>
      <w:r w:rsidR="00F96C3B" w:rsidRPr="00F96C3B">
        <w:rPr>
          <w:i/>
        </w:rPr>
        <w:t>BffCore_DBScript_DML_ResourceBundle</w:t>
      </w:r>
      <w:r>
        <w:rPr>
          <w:i/>
        </w:rPr>
        <w:t>.sql</w:t>
      </w:r>
      <w:proofErr w:type="spellEnd"/>
    </w:p>
    <w:p w14:paraId="295BC31A" w14:textId="54FEC62E" w:rsidR="00062661" w:rsidRDefault="00B72C35" w:rsidP="00E01418">
      <w:pPr>
        <w:pStyle w:val="BodyText"/>
        <w:numPr>
          <w:ilvl w:val="0"/>
          <w:numId w:val="14"/>
        </w:numPr>
      </w:pPr>
      <w:proofErr w:type="spellStart"/>
      <w:r w:rsidRPr="00B72C35">
        <w:rPr>
          <w:i/>
        </w:rPr>
        <w:t>BffCore_DBScript_DML_ResourceBundle_fr</w:t>
      </w:r>
      <w:r w:rsidRPr="00D64EE7">
        <w:rPr>
          <w:i/>
        </w:rPr>
        <w:t>.sql</w:t>
      </w:r>
      <w:proofErr w:type="spellEnd"/>
      <w:r>
        <w:t xml:space="preserve"> - The master data script to populate the resource bundle keys </w:t>
      </w:r>
      <w:r w:rsidR="00F13D50">
        <w:t xml:space="preserve">for </w:t>
      </w:r>
      <w:r>
        <w:t>BFFCORE API success/error messages</w:t>
      </w:r>
      <w:r w:rsidR="00B25FA8">
        <w:t xml:space="preserve"> in French language</w:t>
      </w:r>
      <w:r w:rsidR="00CE4660">
        <w:t>.</w:t>
      </w:r>
    </w:p>
    <w:p w14:paraId="405882BA" w14:textId="21885568" w:rsidR="00062661" w:rsidRDefault="00062661" w:rsidP="00062661">
      <w:pPr>
        <w:pStyle w:val="BodyText"/>
        <w:ind w:left="720"/>
      </w:pPr>
      <w:r w:rsidRPr="002F58D4">
        <w:rPr>
          <w:b/>
          <w:bCs/>
          <w:iCs/>
        </w:rPr>
        <w:t>Path</w:t>
      </w:r>
      <w:r>
        <w:rPr>
          <w:iCs/>
        </w:rPr>
        <w:t xml:space="preserve">: </w:t>
      </w:r>
      <w:r w:rsidRPr="00F03E9D">
        <w:rPr>
          <w:i/>
        </w:rPr>
        <w:t>&lt;PROJECT ROOT&gt;/</w:t>
      </w:r>
      <w:proofErr w:type="spellStart"/>
      <w:r w:rsidRPr="00F03E9D">
        <w:rPr>
          <w:i/>
        </w:rPr>
        <w:t>bffDataManagement</w:t>
      </w:r>
      <w:proofErr w:type="spellEnd"/>
      <w:r w:rsidRPr="00F03E9D">
        <w:rPr>
          <w:i/>
        </w:rPr>
        <w:t>/</w:t>
      </w:r>
      <w:proofErr w:type="spellStart"/>
      <w:r w:rsidRPr="00F03E9D">
        <w:rPr>
          <w:i/>
        </w:rPr>
        <w:t>src</w:t>
      </w:r>
      <w:proofErr w:type="spellEnd"/>
      <w:r w:rsidRPr="00F03E9D">
        <w:rPr>
          <w:i/>
        </w:rPr>
        <w:t>/main/resources/</w:t>
      </w:r>
      <w:r w:rsidRPr="00653903">
        <w:t xml:space="preserve"> </w:t>
      </w:r>
      <w:proofErr w:type="spellStart"/>
      <w:r w:rsidRPr="00F96C3B">
        <w:rPr>
          <w:i/>
        </w:rPr>
        <w:t>BffCore_DBScript_DML_ResourceBundle</w:t>
      </w:r>
      <w:r w:rsidR="009D0753">
        <w:rPr>
          <w:i/>
        </w:rPr>
        <w:t>_fr</w:t>
      </w:r>
      <w:r>
        <w:rPr>
          <w:i/>
        </w:rPr>
        <w:t>.sql</w:t>
      </w:r>
      <w:proofErr w:type="spellEnd"/>
    </w:p>
    <w:p w14:paraId="45CBC9E8" w14:textId="11DC2ED3" w:rsidR="00B72C35" w:rsidRDefault="006429E6" w:rsidP="006429E6">
      <w:pPr>
        <w:pStyle w:val="BodyText"/>
        <w:ind w:left="720"/>
        <w:rPr>
          <w:sz w:val="22"/>
          <w:szCs w:val="22"/>
        </w:rPr>
      </w:pPr>
      <w:r w:rsidRPr="00BF5C28">
        <w:rPr>
          <w:b/>
          <w:bCs/>
          <w:iCs/>
          <w:sz w:val="22"/>
          <w:szCs w:val="22"/>
        </w:rPr>
        <w:t>Note:</w:t>
      </w:r>
      <w:r w:rsidRPr="00BF5C28">
        <w:rPr>
          <w:sz w:val="22"/>
          <w:szCs w:val="22"/>
        </w:rPr>
        <w:t xml:space="preserve"> To</w:t>
      </w:r>
      <w:r w:rsidR="00CE4660" w:rsidRPr="00BF5C28">
        <w:rPr>
          <w:sz w:val="22"/>
          <w:szCs w:val="22"/>
        </w:rPr>
        <w:t xml:space="preserve"> </w:t>
      </w:r>
      <w:r w:rsidRPr="00BF5C28">
        <w:rPr>
          <w:sz w:val="22"/>
          <w:szCs w:val="22"/>
        </w:rPr>
        <w:t>add support for more</w:t>
      </w:r>
      <w:r w:rsidR="00CE4660" w:rsidRPr="00BF5C28">
        <w:rPr>
          <w:sz w:val="22"/>
          <w:szCs w:val="22"/>
        </w:rPr>
        <w:t xml:space="preserve"> languages, please create </w:t>
      </w:r>
      <w:r w:rsidRPr="00BF5C28">
        <w:rPr>
          <w:sz w:val="22"/>
          <w:szCs w:val="22"/>
        </w:rPr>
        <w:t xml:space="preserve">a separate copy of this DML script and insert into the </w:t>
      </w:r>
      <w:proofErr w:type="spellStart"/>
      <w:r w:rsidRPr="00BF5C28">
        <w:rPr>
          <w:sz w:val="22"/>
          <w:szCs w:val="22"/>
        </w:rPr>
        <w:t>resource_bundle</w:t>
      </w:r>
      <w:proofErr w:type="spellEnd"/>
      <w:r w:rsidRPr="00BF5C28">
        <w:rPr>
          <w:sz w:val="22"/>
          <w:szCs w:val="22"/>
        </w:rPr>
        <w:t xml:space="preserve"> table.</w:t>
      </w:r>
    </w:p>
    <w:p w14:paraId="73BD90B3" w14:textId="67EC95AC" w:rsidR="00F13D50" w:rsidRDefault="00F13D50" w:rsidP="00F13D50">
      <w:pPr>
        <w:pStyle w:val="BodyText"/>
        <w:numPr>
          <w:ilvl w:val="0"/>
          <w:numId w:val="14"/>
        </w:numPr>
      </w:pPr>
      <w:proofErr w:type="spellStart"/>
      <w:r w:rsidRPr="00F13D50">
        <w:rPr>
          <w:i/>
        </w:rPr>
        <w:t>BffCore_DBScript_DML_LocalizedMobileVariables</w:t>
      </w:r>
      <w:r w:rsidRPr="00D64EE7">
        <w:rPr>
          <w:i/>
        </w:rPr>
        <w:t>.sql</w:t>
      </w:r>
      <w:proofErr w:type="spellEnd"/>
      <w:r>
        <w:t xml:space="preserve"> - The master data script to populate the resource bundle keys for </w:t>
      </w:r>
      <w:r w:rsidR="004478E1">
        <w:t>‘</w:t>
      </w:r>
      <w:proofErr w:type="spellStart"/>
      <w:r>
        <w:t>Mobile</w:t>
      </w:r>
      <w:r w:rsidR="004478E1">
        <w:t>Renderer</w:t>
      </w:r>
      <w:proofErr w:type="spellEnd"/>
      <w:r w:rsidR="004478E1">
        <w:t>’</w:t>
      </w:r>
      <w:r>
        <w:t xml:space="preserve"> </w:t>
      </w:r>
      <w:r w:rsidR="004478E1">
        <w:t xml:space="preserve">app </w:t>
      </w:r>
      <w:r w:rsidR="009B3F89">
        <w:t xml:space="preserve">internal labels/texts </w:t>
      </w:r>
      <w:r>
        <w:t>in English language.</w:t>
      </w:r>
    </w:p>
    <w:p w14:paraId="46FD0535" w14:textId="664F0CFB" w:rsidR="00F13D50" w:rsidRDefault="00F13D50" w:rsidP="00F13D50">
      <w:pPr>
        <w:pStyle w:val="BodyText"/>
        <w:ind w:left="720"/>
        <w:rPr>
          <w:i/>
        </w:rPr>
      </w:pPr>
      <w:r w:rsidRPr="002F58D4">
        <w:rPr>
          <w:b/>
          <w:bCs/>
          <w:iCs/>
        </w:rPr>
        <w:t>Path</w:t>
      </w:r>
      <w:r>
        <w:rPr>
          <w:iCs/>
        </w:rPr>
        <w:t xml:space="preserve">: </w:t>
      </w:r>
      <w:r w:rsidRPr="00F03E9D">
        <w:rPr>
          <w:i/>
        </w:rPr>
        <w:t>&lt;PROJECT ROOT&gt;/</w:t>
      </w:r>
      <w:proofErr w:type="spellStart"/>
      <w:r w:rsidRPr="00F03E9D">
        <w:rPr>
          <w:i/>
        </w:rPr>
        <w:t>bffDataManagement</w:t>
      </w:r>
      <w:proofErr w:type="spellEnd"/>
      <w:r w:rsidRPr="00F03E9D">
        <w:rPr>
          <w:i/>
        </w:rPr>
        <w:t>/</w:t>
      </w:r>
      <w:proofErr w:type="spellStart"/>
      <w:r w:rsidRPr="00F03E9D">
        <w:rPr>
          <w:i/>
        </w:rPr>
        <w:t>src</w:t>
      </w:r>
      <w:proofErr w:type="spellEnd"/>
      <w:r w:rsidRPr="00F03E9D">
        <w:rPr>
          <w:i/>
        </w:rPr>
        <w:t>/main/resources/</w:t>
      </w:r>
      <w:r w:rsidRPr="00653903">
        <w:t xml:space="preserve"> </w:t>
      </w:r>
      <w:proofErr w:type="spellStart"/>
      <w:r w:rsidRPr="00F13D50">
        <w:rPr>
          <w:i/>
        </w:rPr>
        <w:t>BffCore_DBScript_DML_LocalizedMobileVariables</w:t>
      </w:r>
      <w:r w:rsidRPr="00D64EE7">
        <w:rPr>
          <w:i/>
        </w:rPr>
        <w:t>.sql</w:t>
      </w:r>
      <w:proofErr w:type="spellEnd"/>
    </w:p>
    <w:p w14:paraId="6E9E76A1" w14:textId="6914AC5B" w:rsidR="00F13D50" w:rsidRDefault="00F13D50" w:rsidP="00F13D50">
      <w:pPr>
        <w:pStyle w:val="BodyText"/>
        <w:numPr>
          <w:ilvl w:val="0"/>
          <w:numId w:val="14"/>
        </w:numPr>
      </w:pPr>
      <w:proofErr w:type="spellStart"/>
      <w:r w:rsidRPr="00F13D50">
        <w:rPr>
          <w:i/>
        </w:rPr>
        <w:t>BffCore_DBScript_DML_LocalizedMobileVariables</w:t>
      </w:r>
      <w:r w:rsidR="003A1AC4">
        <w:rPr>
          <w:i/>
        </w:rPr>
        <w:t>_fr</w:t>
      </w:r>
      <w:r w:rsidRPr="00D64EE7">
        <w:rPr>
          <w:i/>
        </w:rPr>
        <w:t>.sql</w:t>
      </w:r>
      <w:proofErr w:type="spellEnd"/>
      <w:r>
        <w:t xml:space="preserve"> - The master data script to populate the resource bundle keys for </w:t>
      </w:r>
      <w:r w:rsidR="004478E1">
        <w:t>‘</w:t>
      </w:r>
      <w:proofErr w:type="spellStart"/>
      <w:r w:rsidR="004478E1">
        <w:t>MobileRenderer</w:t>
      </w:r>
      <w:proofErr w:type="spellEnd"/>
      <w:r w:rsidR="004478E1">
        <w:t>’ app</w:t>
      </w:r>
      <w:r>
        <w:t xml:space="preserve"> </w:t>
      </w:r>
      <w:r w:rsidR="009B3F89">
        <w:t xml:space="preserve">internal labels/texts </w:t>
      </w:r>
      <w:r>
        <w:t xml:space="preserve">in </w:t>
      </w:r>
      <w:r w:rsidR="003A1AC4">
        <w:t>French</w:t>
      </w:r>
      <w:r>
        <w:t xml:space="preserve"> language.</w:t>
      </w:r>
    </w:p>
    <w:p w14:paraId="01B1F57E" w14:textId="16D016D6" w:rsidR="00F13D50" w:rsidRDefault="00F13D50" w:rsidP="00F13D50">
      <w:pPr>
        <w:pStyle w:val="BodyText"/>
        <w:ind w:left="720"/>
        <w:rPr>
          <w:i/>
        </w:rPr>
      </w:pPr>
      <w:r w:rsidRPr="002F58D4">
        <w:rPr>
          <w:b/>
          <w:bCs/>
          <w:iCs/>
        </w:rPr>
        <w:lastRenderedPageBreak/>
        <w:t>Path</w:t>
      </w:r>
      <w:r>
        <w:rPr>
          <w:iCs/>
        </w:rPr>
        <w:t xml:space="preserve">: </w:t>
      </w:r>
      <w:r w:rsidRPr="00F03E9D">
        <w:rPr>
          <w:i/>
        </w:rPr>
        <w:t>&lt;PROJECT ROOT&gt;/</w:t>
      </w:r>
      <w:proofErr w:type="spellStart"/>
      <w:r w:rsidRPr="00F03E9D">
        <w:rPr>
          <w:i/>
        </w:rPr>
        <w:t>bffDataManagement</w:t>
      </w:r>
      <w:proofErr w:type="spellEnd"/>
      <w:r w:rsidRPr="00F03E9D">
        <w:rPr>
          <w:i/>
        </w:rPr>
        <w:t>/</w:t>
      </w:r>
      <w:proofErr w:type="spellStart"/>
      <w:r w:rsidRPr="00F03E9D">
        <w:rPr>
          <w:i/>
        </w:rPr>
        <w:t>src</w:t>
      </w:r>
      <w:proofErr w:type="spellEnd"/>
      <w:r w:rsidRPr="00F03E9D">
        <w:rPr>
          <w:i/>
        </w:rPr>
        <w:t>/main/resources/</w:t>
      </w:r>
      <w:r w:rsidRPr="00653903">
        <w:t xml:space="preserve"> </w:t>
      </w:r>
      <w:proofErr w:type="spellStart"/>
      <w:r w:rsidRPr="00F13D50">
        <w:rPr>
          <w:i/>
        </w:rPr>
        <w:t>BffCore_DBScript_DML_LocalizedMobileVariables</w:t>
      </w:r>
      <w:r w:rsidR="000C1415">
        <w:rPr>
          <w:i/>
        </w:rPr>
        <w:t>_fr</w:t>
      </w:r>
      <w:r w:rsidRPr="00D64EE7">
        <w:rPr>
          <w:i/>
        </w:rPr>
        <w:t>.sql</w:t>
      </w:r>
      <w:proofErr w:type="spellEnd"/>
    </w:p>
    <w:p w14:paraId="4808CEC2" w14:textId="22D532B5" w:rsidR="00AF0C2A" w:rsidRDefault="000C1415" w:rsidP="00F13D50">
      <w:pPr>
        <w:pStyle w:val="BodyText"/>
        <w:ind w:left="720"/>
        <w:rPr>
          <w:sz w:val="22"/>
          <w:szCs w:val="22"/>
        </w:rPr>
      </w:pPr>
      <w:r w:rsidRPr="00BF5C28">
        <w:rPr>
          <w:b/>
          <w:bCs/>
          <w:iCs/>
          <w:sz w:val="22"/>
          <w:szCs w:val="22"/>
        </w:rPr>
        <w:t>Note:</w:t>
      </w:r>
      <w:r w:rsidRPr="00BF5C28">
        <w:rPr>
          <w:sz w:val="22"/>
          <w:szCs w:val="22"/>
        </w:rPr>
        <w:t xml:space="preserve"> To add support for more languages, please create a separate copy of this DML script and insert into the </w:t>
      </w:r>
      <w:proofErr w:type="spellStart"/>
      <w:r w:rsidRPr="00BF5C28">
        <w:rPr>
          <w:sz w:val="22"/>
          <w:szCs w:val="22"/>
        </w:rPr>
        <w:t>resource_bundle</w:t>
      </w:r>
      <w:proofErr w:type="spellEnd"/>
      <w:r w:rsidRPr="00BF5C28">
        <w:rPr>
          <w:sz w:val="22"/>
          <w:szCs w:val="22"/>
        </w:rPr>
        <w:t xml:space="preserve"> table.</w:t>
      </w:r>
    </w:p>
    <w:p w14:paraId="6806FD3A" w14:textId="77777777" w:rsidR="00AF0C2A" w:rsidRDefault="00AF0C2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4F349CC" w14:textId="243F0940" w:rsidR="00577E36" w:rsidRDefault="00577E36" w:rsidP="00EB0FE0">
      <w:pPr>
        <w:pStyle w:val="Heading2"/>
      </w:pPr>
      <w:bookmarkStart w:id="27" w:name="_Toc34980393"/>
      <w:r>
        <w:lastRenderedPageBreak/>
        <w:t>ACCESSING AND RUNNING THE APPLICATION</w:t>
      </w:r>
      <w:bookmarkEnd w:id="27"/>
    </w:p>
    <w:p w14:paraId="1F77E9E1" w14:textId="4B9A568D" w:rsidR="00B3585F" w:rsidRDefault="00577E36" w:rsidP="00E01418">
      <w:pPr>
        <w:pStyle w:val="BodyText"/>
        <w:numPr>
          <w:ilvl w:val="0"/>
          <w:numId w:val="15"/>
        </w:numPr>
      </w:pPr>
      <w:r>
        <w:t xml:space="preserve">From a web browser, type the URL below </w:t>
      </w:r>
      <w:r w:rsidR="00B3585F">
        <w:t>–</w:t>
      </w:r>
    </w:p>
    <w:p w14:paraId="71D9C8E5" w14:textId="6B724657" w:rsidR="00577E36" w:rsidRDefault="00577E36" w:rsidP="007710E8">
      <w:pPr>
        <w:pStyle w:val="BodyText"/>
        <w:ind w:left="720"/>
      </w:pPr>
      <w:r>
        <w:t>http://</w:t>
      </w:r>
      <w:r w:rsidRPr="00B3585F">
        <w:rPr>
          <w:i/>
        </w:rPr>
        <w:t xml:space="preserve">&lt;BFFCORE server </w:t>
      </w:r>
      <w:r w:rsidR="00EB0FE0" w:rsidRPr="00B3585F">
        <w:rPr>
          <w:i/>
        </w:rPr>
        <w:t xml:space="preserve">machine </w:t>
      </w:r>
      <w:r w:rsidRPr="00B3585F">
        <w:rPr>
          <w:i/>
        </w:rPr>
        <w:t>IP address</w:t>
      </w:r>
      <w:r w:rsidR="00057365" w:rsidRPr="00B3585F">
        <w:rPr>
          <w:i/>
        </w:rPr>
        <w:t>&gt;:</w:t>
      </w:r>
      <w:r w:rsidR="00057365" w:rsidRPr="00AC2FC4">
        <w:rPr>
          <w:i/>
        </w:rPr>
        <w:t>&lt;BFFCORE Application Server port&gt;</w:t>
      </w:r>
      <w:r>
        <w:t xml:space="preserve"> </w:t>
      </w:r>
      <w:r w:rsidR="00EB0FE0">
        <w:t xml:space="preserve">using the </w:t>
      </w:r>
      <w:r w:rsidR="008F7B2F">
        <w:t>port configured in section</w:t>
      </w:r>
      <w:r w:rsidR="007710E8">
        <w:t xml:space="preserve">. </w:t>
      </w:r>
      <w:r w:rsidR="001F2923">
        <w:t>The following</w:t>
      </w:r>
      <w:r>
        <w:t xml:space="preserve"> page will be displayed with the </w:t>
      </w:r>
      <w:r w:rsidR="00EE657D">
        <w:t>JSON response</w:t>
      </w:r>
      <w:r>
        <w:t xml:space="preserve"> below</w:t>
      </w:r>
      <w:r w:rsidR="00716A4C">
        <w:t xml:space="preserve"> (this is just to ensure BFFCORE is running and not to be used for browsing)</w:t>
      </w:r>
      <w:r>
        <w:t xml:space="preserve"> -</w:t>
      </w:r>
    </w:p>
    <w:bookmarkEnd w:id="22"/>
    <w:p w14:paraId="368EEC0F" w14:textId="4ED5C2FC" w:rsidR="00EE657D" w:rsidRPr="00EE657D" w:rsidRDefault="00EE657D" w:rsidP="008F6345">
      <w:pPr>
        <w:pStyle w:val="HTMLPreformatted"/>
        <w:shd w:val="clear" w:color="auto" w:fill="D9D9D9" w:themeFill="background1" w:themeFillShade="D9"/>
        <w:ind w:left="720"/>
        <w:rPr>
          <w:color w:val="000000"/>
        </w:rPr>
      </w:pPr>
      <w:r w:rsidRPr="00EE657D">
        <w:rPr>
          <w:color w:val="000000"/>
        </w:rPr>
        <w:t>{"</w:t>
      </w:r>
      <w:proofErr w:type="spellStart"/>
      <w:r w:rsidRPr="00EE657D">
        <w:rPr>
          <w:color w:val="000000"/>
        </w:rPr>
        <w:t>timestamp":"Tue</w:t>
      </w:r>
      <w:proofErr w:type="spellEnd"/>
      <w:r w:rsidRPr="00EE657D">
        <w:rPr>
          <w:color w:val="000000"/>
        </w:rPr>
        <w:t xml:space="preserve"> Mar 10 13:08:56 IST 2020","code":403,"message":"The requested endpoint requires proper </w:t>
      </w:r>
      <w:proofErr w:type="spellStart"/>
      <w:r w:rsidRPr="00EE657D">
        <w:rPr>
          <w:color w:val="000000"/>
        </w:rPr>
        <w:t>authorization","errors</w:t>
      </w:r>
      <w:proofErr w:type="spellEnd"/>
      <w:proofErr w:type="gramStart"/>
      <w:r w:rsidRPr="00EE657D">
        <w:rPr>
          <w:color w:val="000000"/>
        </w:rPr>
        <w:t>":[</w:t>
      </w:r>
      <w:proofErr w:type="gramEnd"/>
      <w:r w:rsidRPr="00EE657D">
        <w:rPr>
          <w:color w:val="000000"/>
        </w:rPr>
        <w:t>{"errorCode":403,"userMessage":"Access token initial validation failed."}]}</w:t>
      </w:r>
    </w:p>
    <w:p w14:paraId="3C0D6866" w14:textId="0F16F777" w:rsidR="00F931AF" w:rsidRDefault="007536EA" w:rsidP="007C6805">
      <w:pPr>
        <w:pStyle w:val="BodyText"/>
        <w:numPr>
          <w:ilvl w:val="0"/>
          <w:numId w:val="15"/>
        </w:numPr>
      </w:pPr>
      <w:r>
        <w:t xml:space="preserve">Install latest Admin UI application (if not already installed) as per the installation instructions provided in the Admin UI README </w:t>
      </w:r>
      <w:r w:rsidR="00B0531D">
        <w:t xml:space="preserve">file. </w:t>
      </w:r>
    </w:p>
    <w:p w14:paraId="1FF25C68" w14:textId="1D9017B6" w:rsidR="00B0531D" w:rsidRDefault="00B0531D" w:rsidP="00E01418">
      <w:pPr>
        <w:pStyle w:val="BodyText"/>
        <w:numPr>
          <w:ilvl w:val="0"/>
          <w:numId w:val="15"/>
        </w:numPr>
      </w:pPr>
      <w:r>
        <w:t>Login to Admin UI using the user id / password – SUPER / SUPER and assign the user to a layer</w:t>
      </w:r>
      <w:r w:rsidR="004E33BF">
        <w:t xml:space="preserve"> from the Layers screen as shown below –</w:t>
      </w:r>
    </w:p>
    <w:p w14:paraId="3BEA50FF" w14:textId="362B4DBF" w:rsidR="00432EB6" w:rsidRDefault="00432EB6" w:rsidP="00432EB6">
      <w:pPr>
        <w:pStyle w:val="BodyText"/>
        <w:ind w:left="720"/>
      </w:pPr>
      <w:r>
        <w:t>Step a).</w:t>
      </w:r>
    </w:p>
    <w:p w14:paraId="367E4300" w14:textId="411A1856" w:rsidR="004E33BF" w:rsidRDefault="00432EB6" w:rsidP="004E33BF">
      <w:pPr>
        <w:pStyle w:val="BodyText"/>
        <w:ind w:left="720"/>
      </w:pPr>
      <w:r>
        <w:rPr>
          <w:noProof/>
          <w:lang w:val="en-IN" w:eastAsia="en-IN"/>
        </w:rPr>
        <w:drawing>
          <wp:inline distT="0" distB="0" distL="0" distR="0" wp14:anchorId="57841FB8" wp14:editId="32F2E568">
            <wp:extent cx="4152900" cy="2334675"/>
            <wp:effectExtent l="19050" t="19050" r="1905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8204" cy="2337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482DF" w14:textId="77777777" w:rsidR="00AA35AC" w:rsidRDefault="00AA35AC" w:rsidP="004E33BF">
      <w:pPr>
        <w:pStyle w:val="BodyText"/>
        <w:ind w:left="720"/>
      </w:pPr>
    </w:p>
    <w:p w14:paraId="40FE58EF" w14:textId="2AAC99AB" w:rsidR="00432EB6" w:rsidRDefault="00AA35AC" w:rsidP="004E33BF">
      <w:pPr>
        <w:pStyle w:val="BodyText"/>
        <w:ind w:left="720"/>
      </w:pPr>
      <w:r>
        <w:rPr>
          <w:noProof/>
          <w:lang w:val="en-IN" w:eastAsia="en-IN"/>
        </w:rPr>
        <w:drawing>
          <wp:inline distT="0" distB="0" distL="0" distR="0" wp14:anchorId="3A8FFC3B" wp14:editId="7156C208">
            <wp:extent cx="4162425" cy="2340030"/>
            <wp:effectExtent l="19050" t="19050" r="9525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6239" cy="2342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891CC" w14:textId="2EA88939" w:rsidR="000735B1" w:rsidRDefault="000735B1" w:rsidP="00195D87">
      <w:pPr>
        <w:pStyle w:val="Heading2"/>
      </w:pPr>
      <w:bookmarkStart w:id="28" w:name="_Toc34980394"/>
      <w:r>
        <w:lastRenderedPageBreak/>
        <w:t>IMPORTING REGISTRIES AND API POST-PROCESSORS</w:t>
      </w:r>
      <w:r w:rsidR="007C4381">
        <w:t xml:space="preserve"> FOR PICK FLOW</w:t>
      </w:r>
      <w:r w:rsidR="007637F9">
        <w:t xml:space="preserve"> (OPTIONAL)</w:t>
      </w:r>
      <w:bookmarkEnd w:id="28"/>
    </w:p>
    <w:p w14:paraId="069F693B" w14:textId="51E39A27" w:rsidR="007767A8" w:rsidRDefault="004B01C6" w:rsidP="00E01418">
      <w:pPr>
        <w:pStyle w:val="BodyText"/>
        <w:numPr>
          <w:ilvl w:val="0"/>
          <w:numId w:val="18"/>
        </w:numPr>
      </w:pPr>
      <w:r>
        <w:t>Login to Admin UI as detailed in the previous section using</w:t>
      </w:r>
      <w:r w:rsidR="007767A8">
        <w:t xml:space="preserve"> any valid WMS user (SUPER/SUPER) </w:t>
      </w:r>
    </w:p>
    <w:p w14:paraId="43A9B76C" w14:textId="4129CF54" w:rsidR="000735B1" w:rsidRDefault="004B01C6" w:rsidP="00E01418">
      <w:pPr>
        <w:pStyle w:val="BodyText"/>
        <w:numPr>
          <w:ilvl w:val="0"/>
          <w:numId w:val="18"/>
        </w:numPr>
      </w:pPr>
      <w:r>
        <w:t xml:space="preserve">Use the </w:t>
      </w:r>
      <w:r w:rsidRPr="00E71D52">
        <w:rPr>
          <w:b/>
        </w:rPr>
        <w:t>Upload API</w:t>
      </w:r>
      <w:r>
        <w:t xml:space="preserve"> link on the left sidebar to i</w:t>
      </w:r>
      <w:r w:rsidR="007767A8">
        <w:t xml:space="preserve">mport the WMS Picking registry in a new registry named </w:t>
      </w:r>
      <w:r w:rsidRPr="004B01C6">
        <w:rPr>
          <w:b/>
        </w:rPr>
        <w:t>‘P</w:t>
      </w:r>
      <w:r w:rsidR="007767A8" w:rsidRPr="004B01C6">
        <w:rPr>
          <w:b/>
        </w:rPr>
        <w:t>icking</w:t>
      </w:r>
      <w:r w:rsidRPr="004B01C6">
        <w:rPr>
          <w:b/>
        </w:rPr>
        <w:t>’</w:t>
      </w:r>
      <w:r w:rsidR="007767A8">
        <w:t xml:space="preserve"> as per the screenshot below</w:t>
      </w:r>
      <w:r>
        <w:t xml:space="preserve"> –</w:t>
      </w:r>
    </w:p>
    <w:p w14:paraId="307375B8" w14:textId="640ED71E" w:rsidR="004B01C6" w:rsidRDefault="00E71D52" w:rsidP="00D96511">
      <w:pPr>
        <w:pStyle w:val="BodyText"/>
        <w:ind w:left="720"/>
      </w:pPr>
      <w:r>
        <w:rPr>
          <w:noProof/>
          <w:lang w:val="en-IN" w:eastAsia="en-IN"/>
        </w:rPr>
        <w:drawing>
          <wp:inline distT="0" distB="0" distL="0" distR="0" wp14:anchorId="39E415CA" wp14:editId="27E47FA0">
            <wp:extent cx="4238625" cy="23828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6428" cy="23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8918" w14:textId="028573E6" w:rsidR="00E71D52" w:rsidRDefault="00E71D52" w:rsidP="00E01418">
      <w:pPr>
        <w:pStyle w:val="BodyText"/>
        <w:numPr>
          <w:ilvl w:val="0"/>
          <w:numId w:val="18"/>
        </w:numPr>
      </w:pPr>
      <w:r>
        <w:t>Once the Picking registry is uploaded successfully, run the ‘</w:t>
      </w:r>
      <w:proofErr w:type="spellStart"/>
      <w:r w:rsidR="00BD7C6A" w:rsidRPr="00BD7C6A">
        <w:rPr>
          <w:i/>
        </w:rPr>
        <w:t>BffCore_DBScript_DML_PrePostProcessor</w:t>
      </w:r>
      <w:r w:rsidRPr="00D65800">
        <w:rPr>
          <w:i/>
        </w:rPr>
        <w:t>.sql</w:t>
      </w:r>
      <w:proofErr w:type="spellEnd"/>
      <w:r>
        <w:t>’</w:t>
      </w:r>
      <w:r w:rsidR="00205D25">
        <w:t xml:space="preserve"> script on the </w:t>
      </w:r>
      <w:r w:rsidR="003823D1">
        <w:t xml:space="preserve">new </w:t>
      </w:r>
      <w:r w:rsidR="00205D25" w:rsidRPr="003823D1">
        <w:rPr>
          <w:i/>
        </w:rPr>
        <w:t>BFFCORE MS SQL Server DB</w:t>
      </w:r>
      <w:r w:rsidR="00205D25">
        <w:t xml:space="preserve"> using SQL Server Management Studio tool</w:t>
      </w:r>
      <w:r w:rsidR="00710A61">
        <w:t>.</w:t>
      </w:r>
    </w:p>
    <w:p w14:paraId="54BBDF99" w14:textId="332D244E" w:rsidR="0033158F" w:rsidRDefault="0033158F">
      <w:r>
        <w:br w:type="page"/>
      </w:r>
    </w:p>
    <w:p w14:paraId="606489D4" w14:textId="51DB970E" w:rsidR="002E2F97" w:rsidRDefault="002E2F97" w:rsidP="00195D87">
      <w:pPr>
        <w:pStyle w:val="Heading2"/>
      </w:pPr>
      <w:bookmarkStart w:id="29" w:name="_Toc34980395"/>
      <w:r>
        <w:lastRenderedPageBreak/>
        <w:t xml:space="preserve">PROVIDING </w:t>
      </w:r>
      <w:r w:rsidR="00EB39FA">
        <w:t>S</w:t>
      </w:r>
      <w:r>
        <w:t>UPER USER PRIVELEGES</w:t>
      </w:r>
      <w:r w:rsidR="00EB39FA">
        <w:t xml:space="preserve"> TO WMS USERS</w:t>
      </w:r>
      <w:bookmarkEnd w:id="29"/>
    </w:p>
    <w:p w14:paraId="6222424A" w14:textId="5B5DE034" w:rsidR="002E2F97" w:rsidRDefault="00507113" w:rsidP="002E2F97">
      <w:pPr>
        <w:pStyle w:val="BodyText"/>
      </w:pPr>
      <w:r>
        <w:t xml:space="preserve">This is </w:t>
      </w:r>
      <w:r w:rsidR="0029690B">
        <w:t xml:space="preserve">a </w:t>
      </w:r>
      <w:r>
        <w:t xml:space="preserve">mandatory </w:t>
      </w:r>
      <w:r w:rsidR="0029690B">
        <w:t xml:space="preserve">step </w:t>
      </w:r>
      <w:r>
        <w:t xml:space="preserve">for all users logging into the Admin UI portal </w:t>
      </w:r>
      <w:r w:rsidR="005328A0">
        <w:t xml:space="preserve">to be able to </w:t>
      </w:r>
      <w:r w:rsidR="002E2F97">
        <w:t>invoke WMS APIs like user roles, permissions and warehouse list</w:t>
      </w:r>
      <w:r w:rsidR="002D3ECD">
        <w:t xml:space="preserve"> in the menu management pages. S</w:t>
      </w:r>
      <w:r w:rsidR="002E2F97">
        <w:t xml:space="preserve">uper user </w:t>
      </w:r>
      <w:proofErr w:type="spellStart"/>
      <w:r w:rsidR="002E2F97">
        <w:t>privleges</w:t>
      </w:r>
      <w:proofErr w:type="spellEnd"/>
      <w:r w:rsidR="002E2F97">
        <w:t xml:space="preserve"> need to be provided from the WMS Administration/Configuration portal which is </w:t>
      </w:r>
      <w:r w:rsidR="002D1FB6">
        <w:t>automatically installed and hosted</w:t>
      </w:r>
      <w:r w:rsidR="002E2F97">
        <w:t xml:space="preserve"> as part of the WMS docker package installation. Once the WMS </w:t>
      </w:r>
      <w:r w:rsidR="00067374">
        <w:t>instance</w:t>
      </w:r>
      <w:r w:rsidR="002E2F97">
        <w:t xml:space="preserve"> is </w:t>
      </w:r>
      <w:r w:rsidR="00C26668">
        <w:t xml:space="preserve">started </w:t>
      </w:r>
      <w:r w:rsidR="005564C6">
        <w:t xml:space="preserve">and running </w:t>
      </w:r>
      <w:r w:rsidR="002E2F97">
        <w:t>on docker container,</w:t>
      </w:r>
      <w:r w:rsidR="003027DB">
        <w:t xml:space="preserve"> please</w:t>
      </w:r>
      <w:r w:rsidR="002E2F97">
        <w:t xml:space="preserve"> follow the steps below to assign </w:t>
      </w:r>
      <w:r w:rsidR="002E2F97" w:rsidRPr="00A108BE">
        <w:rPr>
          <w:b/>
          <w:bCs/>
        </w:rPr>
        <w:t xml:space="preserve">super user </w:t>
      </w:r>
      <w:proofErr w:type="spellStart"/>
      <w:r w:rsidR="002E2F97" w:rsidRPr="00A108BE">
        <w:rPr>
          <w:b/>
          <w:bCs/>
        </w:rPr>
        <w:t>priveleges</w:t>
      </w:r>
      <w:proofErr w:type="spellEnd"/>
      <w:r w:rsidR="002E2F97">
        <w:t xml:space="preserve"> to a WMS </w:t>
      </w:r>
      <w:r w:rsidR="00930C0D">
        <w:t>u</w:t>
      </w:r>
      <w:r w:rsidR="002E2F97">
        <w:t>ser</w:t>
      </w:r>
      <w:r w:rsidR="00AB2052">
        <w:t xml:space="preserve"> </w:t>
      </w:r>
      <w:r w:rsidR="00E27FC3">
        <w:t>-</w:t>
      </w:r>
    </w:p>
    <w:p w14:paraId="57461B4A" w14:textId="70806E6A" w:rsidR="00473F4C" w:rsidRDefault="00473F4C" w:rsidP="00E01418">
      <w:pPr>
        <w:pStyle w:val="BodyText"/>
        <w:numPr>
          <w:ilvl w:val="0"/>
          <w:numId w:val="21"/>
        </w:numPr>
      </w:pPr>
      <w:r>
        <w:t xml:space="preserve">Open a </w:t>
      </w:r>
      <w:r w:rsidR="002039F6">
        <w:t xml:space="preserve">web </w:t>
      </w:r>
      <w:r>
        <w:t>browser and access the WMS Administration/Configuration portal using the URL</w:t>
      </w:r>
      <w:r w:rsidR="00E84405">
        <w:t xml:space="preserve">: </w:t>
      </w:r>
      <w:r w:rsidRPr="0078488D">
        <w:rPr>
          <w:b/>
          <w:bCs/>
        </w:rPr>
        <w:t>http://&lt;WMS Server IP&gt;:8090</w:t>
      </w:r>
    </w:p>
    <w:p w14:paraId="240F84E8" w14:textId="4810D465" w:rsidR="00AA63B2" w:rsidRDefault="00AA63B2" w:rsidP="00473F4C">
      <w:pPr>
        <w:pStyle w:val="BodyText"/>
        <w:ind w:left="720"/>
      </w:pPr>
      <w:r>
        <w:t>The following login page is displayed -</w:t>
      </w:r>
    </w:p>
    <w:p w14:paraId="0B9DE07B" w14:textId="7657E147" w:rsidR="00473F4C" w:rsidRDefault="008857BD" w:rsidP="00473F4C">
      <w:pPr>
        <w:pStyle w:val="BodyText"/>
        <w:ind w:left="720"/>
      </w:pPr>
      <w:r>
        <w:rPr>
          <w:noProof/>
        </w:rPr>
        <w:drawing>
          <wp:inline distT="0" distB="0" distL="0" distR="0" wp14:anchorId="06522D14" wp14:editId="5033435F">
            <wp:extent cx="4222750" cy="2791256"/>
            <wp:effectExtent l="19050" t="19050" r="2540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5483" cy="2799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A61E5" w14:textId="203A66D5" w:rsidR="00AA63B2" w:rsidRPr="00747C47" w:rsidRDefault="00AA63B2" w:rsidP="00473F4C">
      <w:pPr>
        <w:pStyle w:val="BodyText"/>
        <w:ind w:left="720"/>
        <w:rPr>
          <w:sz w:val="20"/>
        </w:rPr>
      </w:pPr>
      <w:r w:rsidRPr="00747C47">
        <w:rPr>
          <w:b/>
          <w:bCs/>
          <w:i/>
          <w:iCs/>
          <w:sz w:val="20"/>
        </w:rPr>
        <w:t>Note:</w:t>
      </w:r>
      <w:r w:rsidRPr="00747C47">
        <w:rPr>
          <w:i/>
          <w:iCs/>
          <w:sz w:val="20"/>
        </w:rPr>
        <w:t xml:space="preserve"> This is normally hosted by default on port </w:t>
      </w:r>
      <w:r w:rsidRPr="00747C47">
        <w:rPr>
          <w:b/>
          <w:bCs/>
          <w:i/>
          <w:iCs/>
          <w:sz w:val="20"/>
        </w:rPr>
        <w:t>8090</w:t>
      </w:r>
      <w:r w:rsidRPr="00747C47">
        <w:rPr>
          <w:i/>
          <w:iCs/>
          <w:sz w:val="20"/>
        </w:rPr>
        <w:t xml:space="preserve"> but if docker-</w:t>
      </w:r>
      <w:proofErr w:type="spellStart"/>
      <w:r w:rsidRPr="00747C47">
        <w:rPr>
          <w:i/>
          <w:iCs/>
          <w:sz w:val="20"/>
        </w:rPr>
        <w:t>compose.yml</w:t>
      </w:r>
      <w:proofErr w:type="spellEnd"/>
      <w:r w:rsidRPr="00747C47">
        <w:rPr>
          <w:i/>
          <w:iCs/>
          <w:sz w:val="20"/>
        </w:rPr>
        <w:t xml:space="preserve"> file has been changed, use the appropriate port</w:t>
      </w:r>
    </w:p>
    <w:p w14:paraId="49A38812" w14:textId="5A566657" w:rsidR="008857BD" w:rsidRDefault="00493BDD" w:rsidP="00E01418">
      <w:pPr>
        <w:pStyle w:val="BodyText"/>
        <w:numPr>
          <w:ilvl w:val="0"/>
          <w:numId w:val="21"/>
        </w:numPr>
      </w:pPr>
      <w:r>
        <w:t xml:space="preserve">Login to the application above using user id / password as </w:t>
      </w:r>
      <w:r w:rsidRPr="00F935F7">
        <w:rPr>
          <w:b/>
          <w:bCs/>
        </w:rPr>
        <w:t>SUPER/SUPER</w:t>
      </w:r>
      <w:r>
        <w:t xml:space="preserve"> who is already a WMS super user</w:t>
      </w:r>
      <w:r w:rsidR="00AC2C5A">
        <w:t>. The home page is displayed as shown below –</w:t>
      </w:r>
    </w:p>
    <w:p w14:paraId="4BEE2715" w14:textId="65A67A3A" w:rsidR="00AC2C5A" w:rsidRDefault="00364FD5" w:rsidP="00AA63B2">
      <w:pPr>
        <w:pStyle w:val="BodyText"/>
        <w:ind w:left="720"/>
      </w:pPr>
      <w:r>
        <w:rPr>
          <w:noProof/>
        </w:rPr>
        <w:drawing>
          <wp:inline distT="0" distB="0" distL="0" distR="0" wp14:anchorId="0DEB4735" wp14:editId="24DA4C1B">
            <wp:extent cx="4235450" cy="2196465"/>
            <wp:effectExtent l="19050" t="19050" r="1270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8630" cy="2198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BFBC8" w14:textId="7A2B8E18" w:rsidR="00364FD5" w:rsidRDefault="00B649C1" w:rsidP="00E01418">
      <w:pPr>
        <w:pStyle w:val="BodyText"/>
        <w:numPr>
          <w:ilvl w:val="0"/>
          <w:numId w:val="21"/>
        </w:numPr>
      </w:pPr>
      <w:r>
        <w:lastRenderedPageBreak/>
        <w:t>Click on the main menu icon (</w:t>
      </w:r>
      <w:r>
        <w:rPr>
          <w:noProof/>
        </w:rPr>
        <w:drawing>
          <wp:inline distT="0" distB="0" distL="0" distR="0" wp14:anchorId="49A4E52D" wp14:editId="047C04B2">
            <wp:extent cx="266700" cy="200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226" cy="23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on the top left corner of the page and click on “</w:t>
      </w:r>
      <w:r w:rsidRPr="001320B7">
        <w:rPr>
          <w:b/>
          <w:bCs/>
        </w:rPr>
        <w:t>CONFIGURATION</w:t>
      </w:r>
      <w:r>
        <w:t>” menu item. The following list of sub-menu items are displayed –</w:t>
      </w:r>
    </w:p>
    <w:p w14:paraId="19DF92EE" w14:textId="57322731" w:rsidR="00B649C1" w:rsidRDefault="00CE522B" w:rsidP="002D32CD">
      <w:pPr>
        <w:pStyle w:val="BodyText"/>
        <w:ind w:left="720"/>
      </w:pPr>
      <w:r>
        <w:rPr>
          <w:noProof/>
        </w:rPr>
        <w:drawing>
          <wp:inline distT="0" distB="0" distL="0" distR="0" wp14:anchorId="108FC6A1" wp14:editId="7A0CC6C3">
            <wp:extent cx="4311650" cy="2425303"/>
            <wp:effectExtent l="19050" t="19050" r="1270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5496" cy="2427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B8640" w14:textId="648DB6D0" w:rsidR="00493BDD" w:rsidRDefault="00BB008D" w:rsidP="00E01418">
      <w:pPr>
        <w:pStyle w:val="BodyText"/>
        <w:numPr>
          <w:ilvl w:val="0"/>
          <w:numId w:val="21"/>
        </w:numPr>
      </w:pPr>
      <w:r>
        <w:t>Click on the ‘</w:t>
      </w:r>
      <w:r w:rsidRPr="00123A50">
        <w:rPr>
          <w:b/>
          <w:bCs/>
        </w:rPr>
        <w:t>SYSTEM ADMINISTRATOR</w:t>
      </w:r>
      <w:r>
        <w:t xml:space="preserve">’ sub-menu item and further drilldown to “Authorization </w:t>
      </w:r>
      <w:r>
        <w:sym w:font="Wingdings" w:char="F0E0"/>
      </w:r>
      <w:r>
        <w:t xml:space="preserve"> Users” sub menu item. The following screen is displayed –</w:t>
      </w:r>
    </w:p>
    <w:p w14:paraId="3AF0576C" w14:textId="7BC78649" w:rsidR="00EF25C9" w:rsidRDefault="00BB008D" w:rsidP="00BB008D">
      <w:pPr>
        <w:pStyle w:val="BodyText"/>
        <w:ind w:left="720"/>
      </w:pPr>
      <w:r>
        <w:rPr>
          <w:noProof/>
        </w:rPr>
        <w:drawing>
          <wp:inline distT="0" distB="0" distL="0" distR="0" wp14:anchorId="16B1A981" wp14:editId="1C5479D3">
            <wp:extent cx="4368800" cy="2457450"/>
            <wp:effectExtent l="19050" t="19050" r="1270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5217" cy="246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0779B0D" w14:textId="77777777" w:rsidR="00EF25C9" w:rsidRDefault="00EF25C9">
      <w:r>
        <w:br w:type="page"/>
      </w:r>
    </w:p>
    <w:p w14:paraId="31EF75E5" w14:textId="7194F561" w:rsidR="00BB008D" w:rsidRDefault="00EF25C9" w:rsidP="00E01418">
      <w:pPr>
        <w:pStyle w:val="BodyText"/>
        <w:numPr>
          <w:ilvl w:val="0"/>
          <w:numId w:val="21"/>
        </w:numPr>
      </w:pPr>
      <w:r>
        <w:lastRenderedPageBreak/>
        <w:t>Now click on any of the user links on the page in the previous step. The following user details page is displayed –</w:t>
      </w:r>
    </w:p>
    <w:p w14:paraId="3CD22E69" w14:textId="1337BBB1" w:rsidR="00EF25C9" w:rsidRDefault="00EF25C9" w:rsidP="00EF25C9">
      <w:pPr>
        <w:pStyle w:val="BodyText"/>
        <w:ind w:left="720"/>
      </w:pPr>
      <w:r>
        <w:rPr>
          <w:noProof/>
        </w:rPr>
        <w:drawing>
          <wp:inline distT="0" distB="0" distL="0" distR="0" wp14:anchorId="7714C2BB" wp14:editId="2DEDB4A4">
            <wp:extent cx="4447823" cy="2501900"/>
            <wp:effectExtent l="19050" t="19050" r="1016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4727" cy="2505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82D0C" w14:textId="3186F916" w:rsidR="00EF25C9" w:rsidRDefault="00B9563B" w:rsidP="00E01418">
      <w:pPr>
        <w:pStyle w:val="BodyText"/>
        <w:numPr>
          <w:ilvl w:val="0"/>
          <w:numId w:val="21"/>
        </w:numPr>
      </w:pPr>
      <w:r>
        <w:t>Switch on the Super User toggle to “Yes” as shown below to make the user a “WMS SUPER USER” –</w:t>
      </w:r>
    </w:p>
    <w:p w14:paraId="0C5A83A1" w14:textId="6684D5D3" w:rsidR="00B9563B" w:rsidRDefault="00B9563B" w:rsidP="00B9563B">
      <w:pPr>
        <w:pStyle w:val="BodyText"/>
        <w:ind w:left="720"/>
      </w:pPr>
      <w:r>
        <w:rPr>
          <w:noProof/>
        </w:rPr>
        <w:drawing>
          <wp:inline distT="0" distB="0" distL="0" distR="0" wp14:anchorId="0EFAB30F" wp14:editId="5CC58AE1">
            <wp:extent cx="4494883" cy="25336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07" cy="25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0A8C" w14:textId="7C62EB7B" w:rsidR="002E65FA" w:rsidRDefault="002E65FA">
      <w:r>
        <w:br w:type="page"/>
      </w:r>
    </w:p>
    <w:p w14:paraId="6417CF2C" w14:textId="792D7814" w:rsidR="00D43F05" w:rsidRPr="00565956" w:rsidRDefault="00565956" w:rsidP="00195D87">
      <w:pPr>
        <w:pStyle w:val="Heading2"/>
      </w:pPr>
      <w:bookmarkStart w:id="30" w:name="_Toc34980396"/>
      <w:r>
        <w:lastRenderedPageBreak/>
        <w:t>ADDING</w:t>
      </w:r>
      <w:r w:rsidR="00195D87" w:rsidRPr="00565956">
        <w:t xml:space="preserve"> </w:t>
      </w:r>
      <w:r>
        <w:t>LOMBOK</w:t>
      </w:r>
      <w:r w:rsidR="00195D87" w:rsidRPr="00565956">
        <w:t xml:space="preserve"> </w:t>
      </w:r>
      <w:r>
        <w:t>SUPPORT</w:t>
      </w:r>
      <w:r w:rsidR="00195D87" w:rsidRPr="00565956">
        <w:t xml:space="preserve"> </w:t>
      </w:r>
      <w:r>
        <w:t>TO</w:t>
      </w:r>
      <w:r w:rsidR="00195D87" w:rsidRPr="00565956">
        <w:t xml:space="preserve"> STS/Eclipse IDE</w:t>
      </w:r>
      <w:r w:rsidR="000F5695">
        <w:t xml:space="preserve"> (OPTIONAL)</w:t>
      </w:r>
      <w:bookmarkEnd w:id="30"/>
    </w:p>
    <w:p w14:paraId="16B73BC8" w14:textId="2514CED6" w:rsidR="007D480C" w:rsidRPr="00195D87" w:rsidRDefault="00195D87" w:rsidP="004C39B6">
      <w:pPr>
        <w:pStyle w:val="BodyText"/>
        <w:rPr>
          <w:b/>
        </w:rPr>
      </w:pPr>
      <w:r w:rsidRPr="00195D87">
        <w:rPr>
          <w:b/>
        </w:rPr>
        <w:t>This section is optional and required only if BFFCORE source needs to be compiled and run using Eclipse/Spring Tools Suite IDE.</w:t>
      </w:r>
    </w:p>
    <w:p w14:paraId="4B11DCC8" w14:textId="56B1E0E2" w:rsidR="007D480C" w:rsidRPr="00BF4A7E" w:rsidRDefault="007D480C" w:rsidP="004C39B6">
      <w:pPr>
        <w:pStyle w:val="BodyText"/>
      </w:pPr>
      <w:r w:rsidRPr="00BF4A7E">
        <w:t>Lombok library installation in Eclipse</w:t>
      </w:r>
      <w:r w:rsidR="009D7CF4">
        <w:t>/Spring Tools Suite</w:t>
      </w:r>
      <w:r w:rsidRPr="00BF4A7E">
        <w:t xml:space="preserve"> IDE</w:t>
      </w:r>
      <w:r w:rsidR="00DD077D">
        <w:t xml:space="preserve"> to run BFFCORE application code -</w:t>
      </w:r>
    </w:p>
    <w:p w14:paraId="23C9CBF6" w14:textId="77777777" w:rsidR="00BC23E9" w:rsidRDefault="00BF4A7E" w:rsidP="00E01418">
      <w:pPr>
        <w:numPr>
          <w:ilvl w:val="0"/>
          <w:numId w:val="17"/>
        </w:numPr>
      </w:pPr>
      <w:r>
        <w:t>A</w:t>
      </w:r>
      <w:r w:rsidR="007D480C" w:rsidRPr="00BF4A7E">
        <w:t>fter checkout of</w:t>
      </w:r>
      <w:r w:rsidR="00412491">
        <w:t xml:space="preserve"> latest BFFCORE</w:t>
      </w:r>
      <w:r w:rsidR="007D480C" w:rsidRPr="00BF4A7E">
        <w:t xml:space="preserve"> code </w:t>
      </w:r>
      <w:r w:rsidR="00412491">
        <w:t>from SCM / GIT</w:t>
      </w:r>
      <w:r w:rsidR="007D480C" w:rsidRPr="00BF4A7E">
        <w:t xml:space="preserve">, </w:t>
      </w:r>
      <w:r w:rsidR="00BC23E9">
        <w:t>run</w:t>
      </w:r>
      <w:r w:rsidR="007D480C" w:rsidRPr="00BF4A7E">
        <w:t xml:space="preserve"> </w:t>
      </w:r>
    </w:p>
    <w:p w14:paraId="20AAFB3B" w14:textId="6A99F9E1" w:rsidR="007D480C" w:rsidRPr="00BF4A7E" w:rsidRDefault="00BC23E9" w:rsidP="00BC23E9">
      <w:pPr>
        <w:ind w:left="720"/>
      </w:pPr>
      <w:proofErr w:type="spellStart"/>
      <w:r w:rsidRPr="00454129">
        <w:rPr>
          <w:i/>
          <w:sz w:val="22"/>
          <w:szCs w:val="22"/>
        </w:rPr>
        <w:t>mvn</w:t>
      </w:r>
      <w:proofErr w:type="spellEnd"/>
      <w:r w:rsidRPr="00454129">
        <w:rPr>
          <w:i/>
          <w:sz w:val="22"/>
          <w:szCs w:val="22"/>
        </w:rPr>
        <w:t xml:space="preserve"> clean install -</w:t>
      </w:r>
      <w:proofErr w:type="spellStart"/>
      <w:proofErr w:type="gramStart"/>
      <w:r w:rsidRPr="00454129">
        <w:rPr>
          <w:i/>
          <w:sz w:val="22"/>
          <w:szCs w:val="22"/>
        </w:rPr>
        <w:t>Dmaven.test.skip</w:t>
      </w:r>
      <w:proofErr w:type="spellEnd"/>
      <w:proofErr w:type="gramEnd"/>
      <w:r w:rsidRPr="00454129">
        <w:rPr>
          <w:i/>
          <w:sz w:val="22"/>
          <w:szCs w:val="22"/>
        </w:rPr>
        <w:t>=true</w:t>
      </w:r>
    </w:p>
    <w:p w14:paraId="08B12C42" w14:textId="10298EA0" w:rsidR="002F6302" w:rsidRDefault="007D480C" w:rsidP="00E01418">
      <w:pPr>
        <w:numPr>
          <w:ilvl w:val="0"/>
          <w:numId w:val="17"/>
        </w:numPr>
      </w:pPr>
      <w:r w:rsidRPr="00BF4A7E">
        <w:t xml:space="preserve">The above command will install jar in m2 folder </w:t>
      </w:r>
      <w:proofErr w:type="gramStart"/>
      <w:r w:rsidRPr="00BF4A7E">
        <w:t xml:space="preserve">under  </w:t>
      </w:r>
      <w:r w:rsidR="00E96609">
        <w:t>M</w:t>
      </w:r>
      <w:proofErr w:type="gramEnd"/>
      <w:r w:rsidR="00E96609">
        <w:t>2_REPO folder configured in SYSTEM properties</w:t>
      </w:r>
      <w:r w:rsidR="001A5FB0">
        <w:t xml:space="preserve">. </w:t>
      </w:r>
      <w:r w:rsidR="00936AA6">
        <w:t>O</w:t>
      </w:r>
      <w:r w:rsidRPr="00BF4A7E">
        <w:t xml:space="preserve">pen </w:t>
      </w:r>
      <w:r w:rsidR="00936AA6">
        <w:t xml:space="preserve">a new windows command </w:t>
      </w:r>
      <w:r w:rsidRPr="00BF4A7E">
        <w:t xml:space="preserve">prompt in </w:t>
      </w:r>
      <w:r w:rsidR="00521335">
        <w:t xml:space="preserve">the </w:t>
      </w:r>
      <w:r w:rsidRPr="00BF4A7E">
        <w:t xml:space="preserve">directory </w:t>
      </w:r>
      <w:r w:rsidR="00BA6A3D">
        <w:t xml:space="preserve">above </w:t>
      </w:r>
      <w:r w:rsidRPr="00BF4A7E">
        <w:t xml:space="preserve">to run </w:t>
      </w:r>
      <w:r w:rsidR="002F6302">
        <w:t>-</w:t>
      </w:r>
    </w:p>
    <w:p w14:paraId="4DCA51C3" w14:textId="6F116088" w:rsidR="007D480C" w:rsidRPr="002F6302" w:rsidRDefault="007D480C" w:rsidP="002F6302">
      <w:pPr>
        <w:ind w:left="720"/>
        <w:rPr>
          <w:i/>
          <w:sz w:val="22"/>
          <w:szCs w:val="22"/>
        </w:rPr>
      </w:pPr>
      <w:r w:rsidRPr="002F6302">
        <w:rPr>
          <w:i/>
          <w:sz w:val="22"/>
          <w:szCs w:val="22"/>
        </w:rPr>
        <w:t>java – jar lombok-1.18.10.jar</w:t>
      </w:r>
    </w:p>
    <w:p w14:paraId="65AF7723" w14:textId="13F8E5FD" w:rsidR="007D480C" w:rsidRPr="00BF4A7E" w:rsidRDefault="007D480C" w:rsidP="00E01418">
      <w:pPr>
        <w:numPr>
          <w:ilvl w:val="0"/>
          <w:numId w:val="17"/>
        </w:numPr>
      </w:pPr>
      <w:r w:rsidRPr="00BF4A7E">
        <w:t>The above command will open a pop</w:t>
      </w:r>
      <w:r w:rsidR="00AC3B2C">
        <w:t>-</w:t>
      </w:r>
      <w:r w:rsidRPr="00BF4A7E">
        <w:t xml:space="preserve">up </w:t>
      </w:r>
      <w:r w:rsidR="00AC3B2C">
        <w:t xml:space="preserve">screen </w:t>
      </w:r>
      <w:r w:rsidRPr="00BF4A7E">
        <w:t>to scan ecli</w:t>
      </w:r>
      <w:r w:rsidR="002F7E86">
        <w:t>pse installation directory. The</w:t>
      </w:r>
      <w:r w:rsidRPr="00BF4A7E">
        <w:t xml:space="preserve"> search for </w:t>
      </w:r>
      <w:r w:rsidR="002F7E86">
        <w:t xml:space="preserve">eclipse installation </w:t>
      </w:r>
      <w:r w:rsidRPr="00BF4A7E">
        <w:t xml:space="preserve">directory </w:t>
      </w:r>
      <w:r w:rsidR="002F7E86">
        <w:t>will</w:t>
      </w:r>
      <w:r w:rsidRPr="00BF4A7E">
        <w:t xml:space="preserve"> fail</w:t>
      </w:r>
      <w:r w:rsidR="002F7E86">
        <w:t xml:space="preserve"> if using </w:t>
      </w:r>
      <w:r w:rsidR="002F7E86" w:rsidRPr="006D3172">
        <w:rPr>
          <w:i/>
        </w:rPr>
        <w:t>Spring Tools Suite</w:t>
      </w:r>
      <w:r w:rsidR="002F7E86">
        <w:t xml:space="preserve"> </w:t>
      </w:r>
      <w:r w:rsidR="00835507">
        <w:t xml:space="preserve">(STS) </w:t>
      </w:r>
      <w:r w:rsidR="002F7E86">
        <w:t xml:space="preserve">as </w:t>
      </w:r>
      <w:proofErr w:type="gramStart"/>
      <w:r w:rsidR="002F7E86">
        <w:t xml:space="preserve">IDE </w:t>
      </w:r>
      <w:r w:rsidRPr="00BF4A7E">
        <w:t>.</w:t>
      </w:r>
      <w:proofErr w:type="gramEnd"/>
      <w:r w:rsidRPr="00BF4A7E">
        <w:t xml:space="preserve"> </w:t>
      </w:r>
      <w:r w:rsidR="00F8282B">
        <w:t xml:space="preserve">Hence, </w:t>
      </w:r>
      <w:r w:rsidRPr="00BF4A7E">
        <w:t xml:space="preserve">point </w:t>
      </w:r>
      <w:r w:rsidR="00F8282B">
        <w:t xml:space="preserve">it </w:t>
      </w:r>
      <w:r w:rsidRPr="00BF4A7E">
        <w:t xml:space="preserve">to your </w:t>
      </w:r>
      <w:r w:rsidR="00835507">
        <w:t>STS</w:t>
      </w:r>
      <w:r w:rsidR="002A794A">
        <w:t xml:space="preserve"> installation directory -</w:t>
      </w:r>
    </w:p>
    <w:p w14:paraId="177A56A1" w14:textId="57A3A9FC" w:rsidR="007D480C" w:rsidRPr="002A794A" w:rsidRDefault="002A794A" w:rsidP="002A794A">
      <w:pPr>
        <w:pStyle w:val="ListParagraph"/>
        <w:rPr>
          <w:i/>
        </w:rPr>
      </w:pPr>
      <w:r w:rsidRPr="002A794A">
        <w:rPr>
          <w:i/>
        </w:rPr>
        <w:t>&lt;STS installation base path&gt;</w:t>
      </w:r>
      <w:r w:rsidR="007D480C" w:rsidRPr="002A794A">
        <w:rPr>
          <w:i/>
        </w:rPr>
        <w:t>\spring-tool-suite-4-4.3.0.RELEASE-e4.12.0-win32.win32.x86_64\sts-4.3.0.RELEASE\ SpringToolSuite4.exe</w:t>
      </w:r>
    </w:p>
    <w:p w14:paraId="4B5A1AF4" w14:textId="0E7AB1E7" w:rsidR="007D480C" w:rsidRPr="00BF4A7E" w:rsidRDefault="007D480C" w:rsidP="00E01418">
      <w:pPr>
        <w:numPr>
          <w:ilvl w:val="0"/>
          <w:numId w:val="17"/>
        </w:numPr>
      </w:pPr>
      <w:r w:rsidRPr="00BF4A7E">
        <w:t xml:space="preserve">Validate </w:t>
      </w:r>
      <w:r w:rsidR="002A794A">
        <w:t xml:space="preserve">that Lombok has been installed </w:t>
      </w:r>
      <w:r w:rsidRPr="00BF4A7E">
        <w:t xml:space="preserve">in STS </w:t>
      </w:r>
      <w:r w:rsidR="002A794A">
        <w:t xml:space="preserve">by </w:t>
      </w:r>
      <w:r w:rsidR="008F09CB">
        <w:t xml:space="preserve">opening the IDE and </w:t>
      </w:r>
      <w:r w:rsidR="002A794A">
        <w:t xml:space="preserve">clicking </w:t>
      </w:r>
      <w:r w:rsidR="002A794A" w:rsidRPr="002A794A">
        <w:rPr>
          <w:i/>
        </w:rPr>
        <w:t xml:space="preserve">Help </w:t>
      </w:r>
      <w:r w:rsidR="002A794A" w:rsidRPr="002A794A">
        <w:rPr>
          <w:i/>
        </w:rPr>
        <w:sym w:font="Wingdings" w:char="F0E0"/>
      </w:r>
      <w:r w:rsidR="002A794A" w:rsidRPr="002A794A">
        <w:rPr>
          <w:i/>
        </w:rPr>
        <w:t xml:space="preserve"> About</w:t>
      </w:r>
      <w:r w:rsidR="002A794A">
        <w:t xml:space="preserve"> </w:t>
      </w:r>
      <w:r w:rsidR="00626BBD">
        <w:t>as shown below -</w:t>
      </w:r>
    </w:p>
    <w:p w14:paraId="5AC8F2E2" w14:textId="5E6E0AD3" w:rsidR="007D480C" w:rsidRDefault="00997445" w:rsidP="007D480C">
      <w:pPr>
        <w:pStyle w:val="ListParagraph"/>
        <w:rPr>
          <w:rFonts w:eastAsiaTheme="minorHAnsi"/>
          <w:color w:val="3333CC"/>
        </w:rPr>
      </w:pPr>
      <w:r>
        <w:rPr>
          <w:rFonts w:eastAsiaTheme="minorHAnsi"/>
          <w:noProof/>
          <w:color w:val="3333CC"/>
          <w:lang w:val="en-IN" w:eastAsia="en-IN"/>
        </w:rPr>
        <w:drawing>
          <wp:inline distT="0" distB="0" distL="0" distR="0" wp14:anchorId="7B14446C" wp14:editId="473381F6">
            <wp:extent cx="5010150" cy="223566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56" cy="223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19E4" w14:textId="6BC8267A" w:rsidR="002E2F97" w:rsidRDefault="002E2F97" w:rsidP="007D480C">
      <w:pPr>
        <w:pStyle w:val="ListParagraph"/>
        <w:rPr>
          <w:rFonts w:eastAsiaTheme="minorHAnsi"/>
          <w:color w:val="3333CC"/>
        </w:rPr>
      </w:pPr>
    </w:p>
    <w:sectPr w:rsidR="002E2F97" w:rsidSect="00B60977">
      <w:footerReference w:type="default" r:id="rId57"/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B1222A" w14:textId="77777777" w:rsidR="00B23EDF" w:rsidRDefault="00B23EDF">
      <w:r>
        <w:separator/>
      </w:r>
    </w:p>
  </w:endnote>
  <w:endnote w:type="continuationSeparator" w:id="0">
    <w:p w14:paraId="6FBE9093" w14:textId="77777777" w:rsidR="00B23EDF" w:rsidRDefault="00B23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19865" w14:textId="68D81A89" w:rsidR="00AE4AFB" w:rsidRDefault="00B23EDF">
    <w:pPr>
      <w:pStyle w:val="Footer"/>
      <w:tabs>
        <w:tab w:val="clear" w:pos="9360"/>
        <w:tab w:val="right" w:pos="9720"/>
      </w:tabs>
    </w:pPr>
    <w:r>
      <w:fldChar w:fldCharType="begin"/>
    </w:r>
    <w:r>
      <w:instrText xml:space="preserve"> TITLE  \* MERGEFORMAT </w:instrText>
    </w:r>
    <w:r>
      <w:fldChar w:fldCharType="separate"/>
    </w:r>
    <w:r w:rsidR="00A07B7F">
      <w:t>490-UPSVT112 Manage ADPP</w:t>
    </w:r>
    <w:r>
      <w:fldChar w:fldCharType="end"/>
    </w:r>
    <w:r w:rsidR="00AE4AFB">
      <w:tab/>
    </w:r>
    <w:fldSimple w:instr=" FILENAME   \* MERGEFORMAT ">
      <w:r w:rsidR="00A07B7F">
        <w:rPr>
          <w:noProof/>
        </w:rPr>
        <w:t>P705S_OperationsGuide_CF_Language_Converter V1.7</w:t>
      </w:r>
    </w:fldSimple>
  </w:p>
  <w:p w14:paraId="73D19866" w14:textId="519BE739" w:rsidR="00AE4AFB" w:rsidRDefault="00AE4AFB">
    <w:pPr>
      <w:pStyle w:val="Footer"/>
      <w:tabs>
        <w:tab w:val="clear" w:pos="9360"/>
        <w:tab w:val="right" w:pos="9720"/>
      </w:tabs>
    </w:pPr>
    <w:r>
      <w:t xml:space="preserve">Software Release:  </w:t>
    </w:r>
    <w:fldSimple w:instr=" DOCPROPERTY  &quot;Software Release&quot;  \* MERGEFORMAT ">
      <w:r w:rsidR="00A07B7F">
        <w:t>A4.2P1E18</w:t>
      </w:r>
    </w:fldSimple>
    <w:r>
      <w:t xml:space="preserve">, Rev. </w:t>
    </w:r>
    <w:fldSimple w:instr=" DOCPROPERTY &quot;Revision&quot;  \* MERGEFORMAT ">
      <w:r w:rsidR="00A07B7F">
        <w:t>C</w:t>
      </w:r>
    </w:fldSimple>
    <w:r>
      <w:t xml:space="preserve">, Document Release: </w:t>
    </w:r>
    <w:r w:rsidR="00B23EDF">
      <w:fldChar w:fldCharType="begin"/>
    </w:r>
    <w:r w:rsidR="00B23EDF">
      <w:instrText xml:space="preserve"> DOCPROPERTY </w:instrText>
    </w:r>
    <w:r w:rsidR="00B23EDF">
      <w:instrText xml:space="preserve"> "Document Release"  \* MERGEFORMAT </w:instrText>
    </w:r>
    <w:r w:rsidR="00B23EDF">
      <w:fldChar w:fldCharType="separate"/>
    </w:r>
    <w:r w:rsidR="00A07B7F">
      <w:t>12/14/2004</w:t>
    </w:r>
    <w:r w:rsidR="00B23EDF">
      <w:fldChar w:fldCharType="end"/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PAGEREF lastpage \h </w:instrText>
    </w:r>
    <w:r>
      <w:rPr>
        <w:rStyle w:val="PageNumber"/>
      </w:rPr>
    </w:r>
    <w:r>
      <w:rPr>
        <w:rStyle w:val="PageNumber"/>
      </w:rPr>
      <w:fldChar w:fldCharType="separate"/>
    </w:r>
    <w:r w:rsidR="00A07B7F">
      <w:rPr>
        <w:rStyle w:val="PageNumber"/>
        <w:b/>
        <w:bCs/>
        <w:noProof/>
      </w:rPr>
      <w:t>Error! Bookmark not defined.</w:t>
    </w:r>
    <w:r>
      <w:rPr>
        <w:rStyle w:val="PageNumber"/>
      </w:rPr>
      <w:fldChar w:fldCharType="end"/>
    </w:r>
  </w:p>
  <w:p w14:paraId="73D19867" w14:textId="77777777" w:rsidR="00AE4AFB" w:rsidRDefault="00AE4AFB">
    <w:pPr>
      <w:pStyle w:val="Footer"/>
      <w:pBdr>
        <w:top w:val="none" w:sz="0" w:space="0" w:color="auto"/>
      </w:pBdr>
      <w:tabs>
        <w:tab w:val="clear" w:pos="9360"/>
        <w:tab w:val="right" w:pos="972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19868" w14:textId="7E6FB9B8" w:rsidR="00AE4AFB" w:rsidRDefault="002C43DC">
    <w:pPr>
      <w:pStyle w:val="Footer"/>
    </w:pPr>
    <w:fldSimple w:instr=" TITLE  \* MERGEFORMAT ">
      <w:r w:rsidR="00A07B7F">
        <w:t>490-UPSVT112 Manage ADPP</w:t>
      </w:r>
    </w:fldSimple>
    <w:r w:rsidR="00D414E8" w:rsidRPr="00D414E8">
      <w:rPr>
        <w:sz w:val="16"/>
        <w:szCs w:val="16"/>
      </w:rPr>
      <w:t>COLDFUSION LANGUAGE CONVERTER</w:t>
    </w:r>
    <w:r w:rsidR="00AE4AFB">
      <w:tab/>
      <w:t xml:space="preserve">Page </w:t>
    </w:r>
    <w:r w:rsidR="00AE4AFB">
      <w:rPr>
        <w:rStyle w:val="PageNumber"/>
      </w:rPr>
      <w:fldChar w:fldCharType="begin"/>
    </w:r>
    <w:r w:rsidR="00AE4AFB">
      <w:rPr>
        <w:rStyle w:val="PageNumber"/>
      </w:rPr>
      <w:instrText xml:space="preserve"> PAGE </w:instrText>
    </w:r>
    <w:r w:rsidR="00AE4AFB">
      <w:rPr>
        <w:rStyle w:val="PageNumber"/>
      </w:rPr>
      <w:fldChar w:fldCharType="separate"/>
    </w:r>
    <w:r w:rsidR="00852F25">
      <w:rPr>
        <w:rStyle w:val="PageNumber"/>
        <w:noProof/>
      </w:rPr>
      <w:t>11</w:t>
    </w:r>
    <w:r w:rsidR="00AE4AFB">
      <w:rPr>
        <w:rStyle w:val="PageNumber"/>
      </w:rPr>
      <w:fldChar w:fldCharType="end"/>
    </w:r>
    <w:r w:rsidR="00AE4AFB">
      <w:rPr>
        <w:rStyle w:val="PageNumber"/>
      </w:rPr>
      <w:t xml:space="preserve"> of </w:t>
    </w:r>
    <w:bookmarkStart w:id="31" w:name="section1"/>
    <w:bookmarkStart w:id="32" w:name="map2"/>
    <w:bookmarkEnd w:id="31"/>
    <w:bookmarkEnd w:id="32"/>
    <w:r w:rsidR="00AE4AFB">
      <w:rPr>
        <w:rStyle w:val="PageNumber"/>
      </w:rPr>
      <w:t>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7996BF" w14:textId="77777777" w:rsidR="00B23EDF" w:rsidRDefault="00B23EDF">
      <w:r>
        <w:separator/>
      </w:r>
    </w:p>
  </w:footnote>
  <w:footnote w:type="continuationSeparator" w:id="0">
    <w:p w14:paraId="5E73BC30" w14:textId="77777777" w:rsidR="00B23EDF" w:rsidRDefault="00B23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19864" w14:textId="77777777" w:rsidR="00AE4AFB" w:rsidRDefault="00AE4AFB">
    <w:pPr>
      <w:pStyle w:val="Header-Center"/>
    </w:pPr>
    <w:r>
      <w:rPr>
        <w:noProof/>
        <w:lang w:val="en-IN" w:eastAsia="en-IN"/>
      </w:rPr>
      <w:drawing>
        <wp:inline distT="0" distB="0" distL="0" distR="0" wp14:anchorId="73D1986D" wp14:editId="73D1986E">
          <wp:extent cx="1254760" cy="279400"/>
          <wp:effectExtent l="0" t="0" r="2540" b="6350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4760" cy="279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8A891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0A62C7"/>
    <w:multiLevelType w:val="hybridMultilevel"/>
    <w:tmpl w:val="0A129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32916"/>
    <w:multiLevelType w:val="hybridMultilevel"/>
    <w:tmpl w:val="88EC464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637AF3"/>
    <w:multiLevelType w:val="hybridMultilevel"/>
    <w:tmpl w:val="BDD668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213BD"/>
    <w:multiLevelType w:val="singleLevel"/>
    <w:tmpl w:val="3850AE18"/>
    <w:lvl w:ilvl="0">
      <w:start w:val="1"/>
      <w:numFmt w:val="bullet"/>
      <w:pStyle w:val="BulletTex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FF44475"/>
    <w:multiLevelType w:val="multilevel"/>
    <w:tmpl w:val="5B403BB8"/>
    <w:lvl w:ilvl="0">
      <w:start w:val="1"/>
      <w:numFmt w:val="upperLetter"/>
      <w:pStyle w:val="AppendixHeading1"/>
      <w:lvlText w:val="Appendix %1  "/>
      <w:lvlJc w:val="left"/>
      <w:pPr>
        <w:tabs>
          <w:tab w:val="num" w:pos="1440"/>
        </w:tabs>
        <w:ind w:left="360" w:hanging="360"/>
      </w:pPr>
    </w:lvl>
    <w:lvl w:ilvl="1">
      <w:start w:val="1"/>
      <w:numFmt w:val="decimal"/>
      <w:pStyle w:val="AppendixHeading2"/>
      <w:lvlText w:val="%1.%2  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  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130320A8"/>
    <w:multiLevelType w:val="hybridMultilevel"/>
    <w:tmpl w:val="88EC464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AD60EC"/>
    <w:multiLevelType w:val="multilevel"/>
    <w:tmpl w:val="1534E68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590"/>
        </w:tabs>
        <w:ind w:left="459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9D33844"/>
    <w:multiLevelType w:val="hybridMultilevel"/>
    <w:tmpl w:val="0A129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4F70BB"/>
    <w:multiLevelType w:val="hybridMultilevel"/>
    <w:tmpl w:val="E2EC0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CC4864"/>
    <w:multiLevelType w:val="hybridMultilevel"/>
    <w:tmpl w:val="3ADA45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54161"/>
    <w:multiLevelType w:val="singleLevel"/>
    <w:tmpl w:val="E0A6F768"/>
    <w:lvl w:ilvl="0">
      <w:start w:val="1"/>
      <w:numFmt w:val="bullet"/>
      <w:pStyle w:val="BulletText3"/>
      <w:lvlText w:val="­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</w:abstractNum>
  <w:abstractNum w:abstractNumId="12" w15:restartNumberingAfterBreak="0">
    <w:nsid w:val="43054C83"/>
    <w:multiLevelType w:val="hybridMultilevel"/>
    <w:tmpl w:val="BDD668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676D1"/>
    <w:multiLevelType w:val="hybridMultilevel"/>
    <w:tmpl w:val="A77A8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7629DF"/>
    <w:multiLevelType w:val="hybridMultilevel"/>
    <w:tmpl w:val="B7CE10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DD1C08"/>
    <w:multiLevelType w:val="hybridMultilevel"/>
    <w:tmpl w:val="0A129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77057"/>
    <w:multiLevelType w:val="hybridMultilevel"/>
    <w:tmpl w:val="08F86340"/>
    <w:lvl w:ilvl="0" w:tplc="96EEC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7" w15:restartNumberingAfterBreak="0">
    <w:nsid w:val="5F4A6595"/>
    <w:multiLevelType w:val="hybridMultilevel"/>
    <w:tmpl w:val="926E27B6"/>
    <w:lvl w:ilvl="0" w:tplc="B23EA9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2C2969"/>
    <w:multiLevelType w:val="singleLevel"/>
    <w:tmpl w:val="03A42768"/>
    <w:lvl w:ilvl="0">
      <w:start w:val="1"/>
      <w:numFmt w:val="bullet"/>
      <w:pStyle w:val="BulletText2"/>
      <w:lvlText w:val=""/>
      <w:lvlJc w:val="left"/>
      <w:pPr>
        <w:tabs>
          <w:tab w:val="num" w:pos="0"/>
        </w:tabs>
        <w:ind w:left="547" w:hanging="187"/>
      </w:pPr>
      <w:rPr>
        <w:rFonts w:ascii="Symbol" w:hAnsi="Symbol" w:hint="default"/>
      </w:rPr>
    </w:lvl>
  </w:abstractNum>
  <w:abstractNum w:abstractNumId="19" w15:restartNumberingAfterBreak="0">
    <w:nsid w:val="6DAB0EA1"/>
    <w:multiLevelType w:val="hybridMultilevel"/>
    <w:tmpl w:val="0A129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CE5850"/>
    <w:multiLevelType w:val="hybridMultilevel"/>
    <w:tmpl w:val="2A043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5D44AE"/>
    <w:multiLevelType w:val="hybridMultilevel"/>
    <w:tmpl w:val="0FA202E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74F6524"/>
    <w:multiLevelType w:val="hybridMultilevel"/>
    <w:tmpl w:val="926E27B6"/>
    <w:lvl w:ilvl="0" w:tplc="B23EA9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5"/>
  </w:num>
  <w:num w:numId="3">
    <w:abstractNumId w:val="7"/>
  </w:num>
  <w:num w:numId="4">
    <w:abstractNumId w:val="4"/>
  </w:num>
  <w:num w:numId="5">
    <w:abstractNumId w:val="18"/>
  </w:num>
  <w:num w:numId="6">
    <w:abstractNumId w:val="11"/>
  </w:num>
  <w:num w:numId="7">
    <w:abstractNumId w:val="0"/>
  </w:num>
  <w:num w:numId="8">
    <w:abstractNumId w:val="9"/>
  </w:num>
  <w:num w:numId="9">
    <w:abstractNumId w:val="10"/>
  </w:num>
  <w:num w:numId="10">
    <w:abstractNumId w:val="1"/>
  </w:num>
  <w:num w:numId="11">
    <w:abstractNumId w:val="19"/>
  </w:num>
  <w:num w:numId="12">
    <w:abstractNumId w:val="21"/>
  </w:num>
  <w:num w:numId="13">
    <w:abstractNumId w:val="6"/>
  </w:num>
  <w:num w:numId="14">
    <w:abstractNumId w:val="15"/>
  </w:num>
  <w:num w:numId="15">
    <w:abstractNumId w:val="3"/>
  </w:num>
  <w:num w:numId="16">
    <w:abstractNumId w:val="8"/>
  </w:num>
  <w:num w:numId="17">
    <w:abstractNumId w:val="12"/>
  </w:num>
  <w:num w:numId="18">
    <w:abstractNumId w:val="14"/>
  </w:num>
  <w:num w:numId="19">
    <w:abstractNumId w:val="13"/>
  </w:num>
  <w:num w:numId="20">
    <w:abstractNumId w:val="2"/>
  </w:num>
  <w:num w:numId="21">
    <w:abstractNumId w:val="20"/>
  </w:num>
  <w:num w:numId="22">
    <w:abstractNumId w:val="16"/>
  </w:num>
  <w:num w:numId="23">
    <w:abstractNumId w:val="17"/>
  </w:num>
  <w:num w:numId="24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11F"/>
    <w:rsid w:val="00003453"/>
    <w:rsid w:val="0000453E"/>
    <w:rsid w:val="000052F0"/>
    <w:rsid w:val="000102B7"/>
    <w:rsid w:val="0001250D"/>
    <w:rsid w:val="000126C4"/>
    <w:rsid w:val="00014125"/>
    <w:rsid w:val="00014245"/>
    <w:rsid w:val="00014621"/>
    <w:rsid w:val="000147C9"/>
    <w:rsid w:val="000147FC"/>
    <w:rsid w:val="00014C70"/>
    <w:rsid w:val="000154A2"/>
    <w:rsid w:val="000162C0"/>
    <w:rsid w:val="0001657C"/>
    <w:rsid w:val="000209C8"/>
    <w:rsid w:val="000233B0"/>
    <w:rsid w:val="000234AA"/>
    <w:rsid w:val="00023EE7"/>
    <w:rsid w:val="00024DF9"/>
    <w:rsid w:val="00025BE7"/>
    <w:rsid w:val="0002669B"/>
    <w:rsid w:val="00026A3C"/>
    <w:rsid w:val="00026F17"/>
    <w:rsid w:val="00027071"/>
    <w:rsid w:val="0003345C"/>
    <w:rsid w:val="00034AA5"/>
    <w:rsid w:val="00034EDC"/>
    <w:rsid w:val="00035053"/>
    <w:rsid w:val="0003568D"/>
    <w:rsid w:val="00035A64"/>
    <w:rsid w:val="00036C49"/>
    <w:rsid w:val="00036D4F"/>
    <w:rsid w:val="000373C0"/>
    <w:rsid w:val="00037E1E"/>
    <w:rsid w:val="000401CA"/>
    <w:rsid w:val="00043F4B"/>
    <w:rsid w:val="00045647"/>
    <w:rsid w:val="00046531"/>
    <w:rsid w:val="0004706A"/>
    <w:rsid w:val="00047A4F"/>
    <w:rsid w:val="00047BB1"/>
    <w:rsid w:val="0005345F"/>
    <w:rsid w:val="00055104"/>
    <w:rsid w:val="000551D9"/>
    <w:rsid w:val="00056424"/>
    <w:rsid w:val="00057365"/>
    <w:rsid w:val="0005756C"/>
    <w:rsid w:val="00057E92"/>
    <w:rsid w:val="0006233C"/>
    <w:rsid w:val="000624AC"/>
    <w:rsid w:val="00062661"/>
    <w:rsid w:val="00062799"/>
    <w:rsid w:val="000628B3"/>
    <w:rsid w:val="0006329C"/>
    <w:rsid w:val="0006397A"/>
    <w:rsid w:val="00063C13"/>
    <w:rsid w:val="00064FD7"/>
    <w:rsid w:val="000658FE"/>
    <w:rsid w:val="00067374"/>
    <w:rsid w:val="0006769F"/>
    <w:rsid w:val="00067835"/>
    <w:rsid w:val="000701AB"/>
    <w:rsid w:val="000735B1"/>
    <w:rsid w:val="00073931"/>
    <w:rsid w:val="000742AD"/>
    <w:rsid w:val="00074D6B"/>
    <w:rsid w:val="00075337"/>
    <w:rsid w:val="00075B0A"/>
    <w:rsid w:val="00076640"/>
    <w:rsid w:val="00076982"/>
    <w:rsid w:val="00076F10"/>
    <w:rsid w:val="00077F43"/>
    <w:rsid w:val="00080525"/>
    <w:rsid w:val="00081219"/>
    <w:rsid w:val="000813CC"/>
    <w:rsid w:val="0008193A"/>
    <w:rsid w:val="00081E1A"/>
    <w:rsid w:val="00082F69"/>
    <w:rsid w:val="0008311B"/>
    <w:rsid w:val="00083A77"/>
    <w:rsid w:val="00085349"/>
    <w:rsid w:val="00087FC5"/>
    <w:rsid w:val="00090E68"/>
    <w:rsid w:val="00096383"/>
    <w:rsid w:val="00097074"/>
    <w:rsid w:val="000976C3"/>
    <w:rsid w:val="000A02B6"/>
    <w:rsid w:val="000A0CA4"/>
    <w:rsid w:val="000A24DE"/>
    <w:rsid w:val="000A2589"/>
    <w:rsid w:val="000A2CBB"/>
    <w:rsid w:val="000A4125"/>
    <w:rsid w:val="000A5FAA"/>
    <w:rsid w:val="000A684C"/>
    <w:rsid w:val="000B12BF"/>
    <w:rsid w:val="000B17D4"/>
    <w:rsid w:val="000B2078"/>
    <w:rsid w:val="000B2577"/>
    <w:rsid w:val="000B308B"/>
    <w:rsid w:val="000B4028"/>
    <w:rsid w:val="000B46DF"/>
    <w:rsid w:val="000B55A3"/>
    <w:rsid w:val="000B6369"/>
    <w:rsid w:val="000B6CE2"/>
    <w:rsid w:val="000C0F6E"/>
    <w:rsid w:val="000C1415"/>
    <w:rsid w:val="000C179B"/>
    <w:rsid w:val="000C4EE4"/>
    <w:rsid w:val="000C5717"/>
    <w:rsid w:val="000C6142"/>
    <w:rsid w:val="000C6201"/>
    <w:rsid w:val="000C6E0C"/>
    <w:rsid w:val="000C704F"/>
    <w:rsid w:val="000C7515"/>
    <w:rsid w:val="000D04E6"/>
    <w:rsid w:val="000D06DC"/>
    <w:rsid w:val="000D1106"/>
    <w:rsid w:val="000D1CE2"/>
    <w:rsid w:val="000D2B85"/>
    <w:rsid w:val="000D4146"/>
    <w:rsid w:val="000D43A4"/>
    <w:rsid w:val="000D77F6"/>
    <w:rsid w:val="000E018D"/>
    <w:rsid w:val="000E072A"/>
    <w:rsid w:val="000E1384"/>
    <w:rsid w:val="000E1F3E"/>
    <w:rsid w:val="000E34B8"/>
    <w:rsid w:val="000E62D2"/>
    <w:rsid w:val="000E7CCB"/>
    <w:rsid w:val="000F1263"/>
    <w:rsid w:val="000F1C0D"/>
    <w:rsid w:val="000F1FD6"/>
    <w:rsid w:val="000F203F"/>
    <w:rsid w:val="000F215F"/>
    <w:rsid w:val="000F2560"/>
    <w:rsid w:val="000F2711"/>
    <w:rsid w:val="000F304A"/>
    <w:rsid w:val="000F4239"/>
    <w:rsid w:val="000F53C8"/>
    <w:rsid w:val="000F5695"/>
    <w:rsid w:val="000F5D54"/>
    <w:rsid w:val="000F61BD"/>
    <w:rsid w:val="000F67B6"/>
    <w:rsid w:val="000F732F"/>
    <w:rsid w:val="00100203"/>
    <w:rsid w:val="00100B9B"/>
    <w:rsid w:val="001014AC"/>
    <w:rsid w:val="00104C5C"/>
    <w:rsid w:val="00111D0A"/>
    <w:rsid w:val="00113611"/>
    <w:rsid w:val="00115043"/>
    <w:rsid w:val="001153B7"/>
    <w:rsid w:val="00115DAB"/>
    <w:rsid w:val="0011638E"/>
    <w:rsid w:val="001217AE"/>
    <w:rsid w:val="00121AF3"/>
    <w:rsid w:val="00121C5E"/>
    <w:rsid w:val="00121D3F"/>
    <w:rsid w:val="0012299F"/>
    <w:rsid w:val="00122B5D"/>
    <w:rsid w:val="001233CC"/>
    <w:rsid w:val="00123A50"/>
    <w:rsid w:val="0012404D"/>
    <w:rsid w:val="0012437B"/>
    <w:rsid w:val="00126D14"/>
    <w:rsid w:val="00127F9C"/>
    <w:rsid w:val="001303DB"/>
    <w:rsid w:val="00131780"/>
    <w:rsid w:val="00131D26"/>
    <w:rsid w:val="001320B7"/>
    <w:rsid w:val="0013435F"/>
    <w:rsid w:val="00135DED"/>
    <w:rsid w:val="00136882"/>
    <w:rsid w:val="001379C2"/>
    <w:rsid w:val="00140066"/>
    <w:rsid w:val="00141C38"/>
    <w:rsid w:val="00142936"/>
    <w:rsid w:val="0014332F"/>
    <w:rsid w:val="0014357D"/>
    <w:rsid w:val="00145270"/>
    <w:rsid w:val="001453EB"/>
    <w:rsid w:val="00145AFF"/>
    <w:rsid w:val="00145FBB"/>
    <w:rsid w:val="001461BD"/>
    <w:rsid w:val="00146536"/>
    <w:rsid w:val="00147CA5"/>
    <w:rsid w:val="00150B91"/>
    <w:rsid w:val="001535CF"/>
    <w:rsid w:val="00153B53"/>
    <w:rsid w:val="00153BB3"/>
    <w:rsid w:val="00153FEB"/>
    <w:rsid w:val="00155E61"/>
    <w:rsid w:val="0015682A"/>
    <w:rsid w:val="00157E82"/>
    <w:rsid w:val="00160604"/>
    <w:rsid w:val="00161440"/>
    <w:rsid w:val="001617FD"/>
    <w:rsid w:val="00162753"/>
    <w:rsid w:val="00162D8A"/>
    <w:rsid w:val="00163978"/>
    <w:rsid w:val="00163F32"/>
    <w:rsid w:val="00166457"/>
    <w:rsid w:val="00171541"/>
    <w:rsid w:val="00171A37"/>
    <w:rsid w:val="00171C48"/>
    <w:rsid w:val="001729D2"/>
    <w:rsid w:val="00172E48"/>
    <w:rsid w:val="001743A8"/>
    <w:rsid w:val="001748CA"/>
    <w:rsid w:val="00175EC2"/>
    <w:rsid w:val="001761DE"/>
    <w:rsid w:val="001776E5"/>
    <w:rsid w:val="00180940"/>
    <w:rsid w:val="00181D69"/>
    <w:rsid w:val="00183780"/>
    <w:rsid w:val="00185DA9"/>
    <w:rsid w:val="001878BD"/>
    <w:rsid w:val="00190134"/>
    <w:rsid w:val="00191BBD"/>
    <w:rsid w:val="0019274A"/>
    <w:rsid w:val="00192C1F"/>
    <w:rsid w:val="0019303C"/>
    <w:rsid w:val="00195831"/>
    <w:rsid w:val="00195D87"/>
    <w:rsid w:val="0019644F"/>
    <w:rsid w:val="00197296"/>
    <w:rsid w:val="001A030C"/>
    <w:rsid w:val="001A0D03"/>
    <w:rsid w:val="001A3225"/>
    <w:rsid w:val="001A35D2"/>
    <w:rsid w:val="001A595F"/>
    <w:rsid w:val="001A5FB0"/>
    <w:rsid w:val="001A6332"/>
    <w:rsid w:val="001A664D"/>
    <w:rsid w:val="001B0184"/>
    <w:rsid w:val="001B0B72"/>
    <w:rsid w:val="001B29EF"/>
    <w:rsid w:val="001B3386"/>
    <w:rsid w:val="001B3EF9"/>
    <w:rsid w:val="001B436A"/>
    <w:rsid w:val="001B5740"/>
    <w:rsid w:val="001B5EB9"/>
    <w:rsid w:val="001C2877"/>
    <w:rsid w:val="001C2A62"/>
    <w:rsid w:val="001C2A7C"/>
    <w:rsid w:val="001C4254"/>
    <w:rsid w:val="001C4D99"/>
    <w:rsid w:val="001C5CB0"/>
    <w:rsid w:val="001C6287"/>
    <w:rsid w:val="001C728B"/>
    <w:rsid w:val="001C7B4F"/>
    <w:rsid w:val="001D05ED"/>
    <w:rsid w:val="001D090B"/>
    <w:rsid w:val="001D23FC"/>
    <w:rsid w:val="001D2C6F"/>
    <w:rsid w:val="001D3D1F"/>
    <w:rsid w:val="001D3D6D"/>
    <w:rsid w:val="001D43E2"/>
    <w:rsid w:val="001D4A72"/>
    <w:rsid w:val="001D4D32"/>
    <w:rsid w:val="001D734D"/>
    <w:rsid w:val="001D7DBE"/>
    <w:rsid w:val="001E0DF4"/>
    <w:rsid w:val="001E18FA"/>
    <w:rsid w:val="001E20CB"/>
    <w:rsid w:val="001E2FF1"/>
    <w:rsid w:val="001E37DE"/>
    <w:rsid w:val="001E5652"/>
    <w:rsid w:val="001E56F1"/>
    <w:rsid w:val="001F123C"/>
    <w:rsid w:val="001F18F4"/>
    <w:rsid w:val="001F1B3B"/>
    <w:rsid w:val="001F1B41"/>
    <w:rsid w:val="001F2923"/>
    <w:rsid w:val="001F31C9"/>
    <w:rsid w:val="001F3BE5"/>
    <w:rsid w:val="001F5652"/>
    <w:rsid w:val="001F5882"/>
    <w:rsid w:val="001F58B3"/>
    <w:rsid w:val="001F58CE"/>
    <w:rsid w:val="001F5C02"/>
    <w:rsid w:val="002001FD"/>
    <w:rsid w:val="00200B2F"/>
    <w:rsid w:val="00200B4C"/>
    <w:rsid w:val="00200E21"/>
    <w:rsid w:val="002039F6"/>
    <w:rsid w:val="0020465B"/>
    <w:rsid w:val="00205C5B"/>
    <w:rsid w:val="00205D25"/>
    <w:rsid w:val="002067A6"/>
    <w:rsid w:val="00207440"/>
    <w:rsid w:val="00211ED7"/>
    <w:rsid w:val="002124CC"/>
    <w:rsid w:val="002130F0"/>
    <w:rsid w:val="00213484"/>
    <w:rsid w:val="0021387A"/>
    <w:rsid w:val="002149AE"/>
    <w:rsid w:val="00215E09"/>
    <w:rsid w:val="00215F43"/>
    <w:rsid w:val="002160E2"/>
    <w:rsid w:val="00216A45"/>
    <w:rsid w:val="002177EA"/>
    <w:rsid w:val="00220C79"/>
    <w:rsid w:val="002220A1"/>
    <w:rsid w:val="00222B08"/>
    <w:rsid w:val="002237C3"/>
    <w:rsid w:val="0022458B"/>
    <w:rsid w:val="00225257"/>
    <w:rsid w:val="002274E0"/>
    <w:rsid w:val="00232460"/>
    <w:rsid w:val="00236BCA"/>
    <w:rsid w:val="002371AE"/>
    <w:rsid w:val="0023728C"/>
    <w:rsid w:val="00237731"/>
    <w:rsid w:val="00240A35"/>
    <w:rsid w:val="00241809"/>
    <w:rsid w:val="00241894"/>
    <w:rsid w:val="00242557"/>
    <w:rsid w:val="0024399C"/>
    <w:rsid w:val="0024426E"/>
    <w:rsid w:val="00244CBC"/>
    <w:rsid w:val="00245F4E"/>
    <w:rsid w:val="00245F5D"/>
    <w:rsid w:val="002520ED"/>
    <w:rsid w:val="00252106"/>
    <w:rsid w:val="00252C27"/>
    <w:rsid w:val="002547DC"/>
    <w:rsid w:val="002572DA"/>
    <w:rsid w:val="002575E3"/>
    <w:rsid w:val="00260678"/>
    <w:rsid w:val="0026240C"/>
    <w:rsid w:val="00263BC4"/>
    <w:rsid w:val="00264641"/>
    <w:rsid w:val="002663FC"/>
    <w:rsid w:val="002700BC"/>
    <w:rsid w:val="00270226"/>
    <w:rsid w:val="00270A86"/>
    <w:rsid w:val="0027134F"/>
    <w:rsid w:val="00271613"/>
    <w:rsid w:val="002725C7"/>
    <w:rsid w:val="002746D9"/>
    <w:rsid w:val="00274808"/>
    <w:rsid w:val="00274C37"/>
    <w:rsid w:val="002755CC"/>
    <w:rsid w:val="00276811"/>
    <w:rsid w:val="0027773A"/>
    <w:rsid w:val="002810AE"/>
    <w:rsid w:val="00281FCB"/>
    <w:rsid w:val="00282306"/>
    <w:rsid w:val="00282E6C"/>
    <w:rsid w:val="00283B0C"/>
    <w:rsid w:val="002850F8"/>
    <w:rsid w:val="0028587B"/>
    <w:rsid w:val="00290663"/>
    <w:rsid w:val="00290B28"/>
    <w:rsid w:val="00292B30"/>
    <w:rsid w:val="00294151"/>
    <w:rsid w:val="0029519D"/>
    <w:rsid w:val="0029690B"/>
    <w:rsid w:val="00297050"/>
    <w:rsid w:val="002970C2"/>
    <w:rsid w:val="002A0917"/>
    <w:rsid w:val="002A1BFA"/>
    <w:rsid w:val="002A21A2"/>
    <w:rsid w:val="002A370E"/>
    <w:rsid w:val="002A3F79"/>
    <w:rsid w:val="002A3FFC"/>
    <w:rsid w:val="002A42E1"/>
    <w:rsid w:val="002A4645"/>
    <w:rsid w:val="002A5CB5"/>
    <w:rsid w:val="002A72D1"/>
    <w:rsid w:val="002A7789"/>
    <w:rsid w:val="002A794A"/>
    <w:rsid w:val="002B1EFE"/>
    <w:rsid w:val="002B2968"/>
    <w:rsid w:val="002B3BEC"/>
    <w:rsid w:val="002B49A3"/>
    <w:rsid w:val="002B50E7"/>
    <w:rsid w:val="002B5654"/>
    <w:rsid w:val="002C13F7"/>
    <w:rsid w:val="002C32DA"/>
    <w:rsid w:val="002C4285"/>
    <w:rsid w:val="002C43DC"/>
    <w:rsid w:val="002C4716"/>
    <w:rsid w:val="002C582B"/>
    <w:rsid w:val="002D084F"/>
    <w:rsid w:val="002D0ADA"/>
    <w:rsid w:val="002D1932"/>
    <w:rsid w:val="002D1AB7"/>
    <w:rsid w:val="002D1FB6"/>
    <w:rsid w:val="002D24F3"/>
    <w:rsid w:val="002D32CD"/>
    <w:rsid w:val="002D33E1"/>
    <w:rsid w:val="002D3ECD"/>
    <w:rsid w:val="002D40A6"/>
    <w:rsid w:val="002D507C"/>
    <w:rsid w:val="002D511B"/>
    <w:rsid w:val="002D66F5"/>
    <w:rsid w:val="002D6844"/>
    <w:rsid w:val="002E0353"/>
    <w:rsid w:val="002E14BE"/>
    <w:rsid w:val="002E2587"/>
    <w:rsid w:val="002E268B"/>
    <w:rsid w:val="002E2F97"/>
    <w:rsid w:val="002E2FEF"/>
    <w:rsid w:val="002E3D7D"/>
    <w:rsid w:val="002E467A"/>
    <w:rsid w:val="002E5509"/>
    <w:rsid w:val="002E55E8"/>
    <w:rsid w:val="002E65FA"/>
    <w:rsid w:val="002F1271"/>
    <w:rsid w:val="002F13D2"/>
    <w:rsid w:val="002F1F41"/>
    <w:rsid w:val="002F29DF"/>
    <w:rsid w:val="002F2ECB"/>
    <w:rsid w:val="002F30BC"/>
    <w:rsid w:val="002F354A"/>
    <w:rsid w:val="002F3680"/>
    <w:rsid w:val="002F3AF3"/>
    <w:rsid w:val="002F58D4"/>
    <w:rsid w:val="002F6302"/>
    <w:rsid w:val="002F732E"/>
    <w:rsid w:val="002F7E86"/>
    <w:rsid w:val="00300F0C"/>
    <w:rsid w:val="003011D6"/>
    <w:rsid w:val="00301E28"/>
    <w:rsid w:val="003027DB"/>
    <w:rsid w:val="00303802"/>
    <w:rsid w:val="00303CEA"/>
    <w:rsid w:val="00303DC4"/>
    <w:rsid w:val="00305492"/>
    <w:rsid w:val="003060D1"/>
    <w:rsid w:val="003068CE"/>
    <w:rsid w:val="00310892"/>
    <w:rsid w:val="00311BD1"/>
    <w:rsid w:val="00312DC9"/>
    <w:rsid w:val="003135C2"/>
    <w:rsid w:val="0031488F"/>
    <w:rsid w:val="003149D5"/>
    <w:rsid w:val="00315381"/>
    <w:rsid w:val="0031543C"/>
    <w:rsid w:val="00315573"/>
    <w:rsid w:val="0031584E"/>
    <w:rsid w:val="00315B26"/>
    <w:rsid w:val="00316A12"/>
    <w:rsid w:val="00316D57"/>
    <w:rsid w:val="00321903"/>
    <w:rsid w:val="00322EDD"/>
    <w:rsid w:val="003265D1"/>
    <w:rsid w:val="00326B57"/>
    <w:rsid w:val="003275E7"/>
    <w:rsid w:val="00330E24"/>
    <w:rsid w:val="0033158F"/>
    <w:rsid w:val="00332A31"/>
    <w:rsid w:val="00332E1E"/>
    <w:rsid w:val="00333425"/>
    <w:rsid w:val="00333441"/>
    <w:rsid w:val="00334501"/>
    <w:rsid w:val="003346ED"/>
    <w:rsid w:val="003348FB"/>
    <w:rsid w:val="003352FA"/>
    <w:rsid w:val="00335FE3"/>
    <w:rsid w:val="003360C6"/>
    <w:rsid w:val="0033650A"/>
    <w:rsid w:val="00337C0B"/>
    <w:rsid w:val="0034154D"/>
    <w:rsid w:val="00342836"/>
    <w:rsid w:val="00342CA8"/>
    <w:rsid w:val="00344AB7"/>
    <w:rsid w:val="0034677B"/>
    <w:rsid w:val="00347096"/>
    <w:rsid w:val="00347DAB"/>
    <w:rsid w:val="003504BC"/>
    <w:rsid w:val="00351787"/>
    <w:rsid w:val="003521A4"/>
    <w:rsid w:val="00352ED9"/>
    <w:rsid w:val="00353206"/>
    <w:rsid w:val="0035413A"/>
    <w:rsid w:val="00364721"/>
    <w:rsid w:val="00364FD5"/>
    <w:rsid w:val="0036606E"/>
    <w:rsid w:val="0036667B"/>
    <w:rsid w:val="00372C19"/>
    <w:rsid w:val="003731C6"/>
    <w:rsid w:val="00373222"/>
    <w:rsid w:val="00374099"/>
    <w:rsid w:val="0037416B"/>
    <w:rsid w:val="00374443"/>
    <w:rsid w:val="00375772"/>
    <w:rsid w:val="0037593B"/>
    <w:rsid w:val="00377604"/>
    <w:rsid w:val="00380AEA"/>
    <w:rsid w:val="003813F7"/>
    <w:rsid w:val="003823D1"/>
    <w:rsid w:val="00383C4C"/>
    <w:rsid w:val="0038410E"/>
    <w:rsid w:val="00385BF0"/>
    <w:rsid w:val="003863F2"/>
    <w:rsid w:val="0039131D"/>
    <w:rsid w:val="00391BE2"/>
    <w:rsid w:val="0039206C"/>
    <w:rsid w:val="00393356"/>
    <w:rsid w:val="00394057"/>
    <w:rsid w:val="0039744B"/>
    <w:rsid w:val="0039777B"/>
    <w:rsid w:val="00397848"/>
    <w:rsid w:val="003A1AC4"/>
    <w:rsid w:val="003A1C4D"/>
    <w:rsid w:val="003A276B"/>
    <w:rsid w:val="003A489F"/>
    <w:rsid w:val="003A4D09"/>
    <w:rsid w:val="003A5A2F"/>
    <w:rsid w:val="003A5C03"/>
    <w:rsid w:val="003A62D7"/>
    <w:rsid w:val="003A7DE6"/>
    <w:rsid w:val="003A7E68"/>
    <w:rsid w:val="003B2989"/>
    <w:rsid w:val="003B43E6"/>
    <w:rsid w:val="003B509C"/>
    <w:rsid w:val="003B610B"/>
    <w:rsid w:val="003B6A91"/>
    <w:rsid w:val="003B7E93"/>
    <w:rsid w:val="003C05B7"/>
    <w:rsid w:val="003C0BE8"/>
    <w:rsid w:val="003C370A"/>
    <w:rsid w:val="003C7D6B"/>
    <w:rsid w:val="003D0506"/>
    <w:rsid w:val="003D0991"/>
    <w:rsid w:val="003D18A1"/>
    <w:rsid w:val="003D29F8"/>
    <w:rsid w:val="003D3858"/>
    <w:rsid w:val="003D3900"/>
    <w:rsid w:val="003D40E8"/>
    <w:rsid w:val="003D5DB2"/>
    <w:rsid w:val="003D68E1"/>
    <w:rsid w:val="003D6F48"/>
    <w:rsid w:val="003D6FD6"/>
    <w:rsid w:val="003D7543"/>
    <w:rsid w:val="003E1600"/>
    <w:rsid w:val="003E29C9"/>
    <w:rsid w:val="003E3E69"/>
    <w:rsid w:val="003E5723"/>
    <w:rsid w:val="003E7089"/>
    <w:rsid w:val="003E7D47"/>
    <w:rsid w:val="003F011C"/>
    <w:rsid w:val="003F0B29"/>
    <w:rsid w:val="003F28B2"/>
    <w:rsid w:val="003F2EE6"/>
    <w:rsid w:val="003F2F2E"/>
    <w:rsid w:val="003F3D9B"/>
    <w:rsid w:val="003F3E3F"/>
    <w:rsid w:val="003F4770"/>
    <w:rsid w:val="003F5429"/>
    <w:rsid w:val="003F5726"/>
    <w:rsid w:val="003F5C0E"/>
    <w:rsid w:val="003F5E3B"/>
    <w:rsid w:val="003F63F0"/>
    <w:rsid w:val="003F6572"/>
    <w:rsid w:val="003F6C6E"/>
    <w:rsid w:val="00401D53"/>
    <w:rsid w:val="00404A55"/>
    <w:rsid w:val="00405551"/>
    <w:rsid w:val="00405771"/>
    <w:rsid w:val="00405F1B"/>
    <w:rsid w:val="004062FE"/>
    <w:rsid w:val="00406823"/>
    <w:rsid w:val="00407B4D"/>
    <w:rsid w:val="00411958"/>
    <w:rsid w:val="00412305"/>
    <w:rsid w:val="00412491"/>
    <w:rsid w:val="00412A8C"/>
    <w:rsid w:val="00416A9E"/>
    <w:rsid w:val="0041762D"/>
    <w:rsid w:val="004203B8"/>
    <w:rsid w:val="00420955"/>
    <w:rsid w:val="004214EE"/>
    <w:rsid w:val="00421556"/>
    <w:rsid w:val="0042173A"/>
    <w:rsid w:val="0042209D"/>
    <w:rsid w:val="00422F87"/>
    <w:rsid w:val="004273DF"/>
    <w:rsid w:val="00427BC1"/>
    <w:rsid w:val="004312E9"/>
    <w:rsid w:val="00431424"/>
    <w:rsid w:val="00432873"/>
    <w:rsid w:val="00432EB6"/>
    <w:rsid w:val="00433CAA"/>
    <w:rsid w:val="00435320"/>
    <w:rsid w:val="00437C63"/>
    <w:rsid w:val="0044019C"/>
    <w:rsid w:val="00440DBA"/>
    <w:rsid w:val="004415C3"/>
    <w:rsid w:val="004438CF"/>
    <w:rsid w:val="00443939"/>
    <w:rsid w:val="004445E2"/>
    <w:rsid w:val="00445441"/>
    <w:rsid w:val="00445BE5"/>
    <w:rsid w:val="00447360"/>
    <w:rsid w:val="0044760C"/>
    <w:rsid w:val="004478E1"/>
    <w:rsid w:val="0045177A"/>
    <w:rsid w:val="00454129"/>
    <w:rsid w:val="00455F37"/>
    <w:rsid w:val="00456C5A"/>
    <w:rsid w:val="00456EE7"/>
    <w:rsid w:val="00457C3F"/>
    <w:rsid w:val="004605A1"/>
    <w:rsid w:val="00460EE2"/>
    <w:rsid w:val="004636F4"/>
    <w:rsid w:val="00464330"/>
    <w:rsid w:val="004673E8"/>
    <w:rsid w:val="00470C5E"/>
    <w:rsid w:val="00471F2B"/>
    <w:rsid w:val="0047282B"/>
    <w:rsid w:val="004734A7"/>
    <w:rsid w:val="00473892"/>
    <w:rsid w:val="00473EC5"/>
    <w:rsid w:val="00473F4C"/>
    <w:rsid w:val="00474240"/>
    <w:rsid w:val="004768B1"/>
    <w:rsid w:val="00476909"/>
    <w:rsid w:val="0047790F"/>
    <w:rsid w:val="004812C5"/>
    <w:rsid w:val="0048442A"/>
    <w:rsid w:val="00484D91"/>
    <w:rsid w:val="0048528D"/>
    <w:rsid w:val="0048564E"/>
    <w:rsid w:val="00487915"/>
    <w:rsid w:val="00490685"/>
    <w:rsid w:val="00490A7E"/>
    <w:rsid w:val="004917B2"/>
    <w:rsid w:val="004928EF"/>
    <w:rsid w:val="004934DA"/>
    <w:rsid w:val="00493BDD"/>
    <w:rsid w:val="00494330"/>
    <w:rsid w:val="004950F9"/>
    <w:rsid w:val="0049552C"/>
    <w:rsid w:val="004956A8"/>
    <w:rsid w:val="00497393"/>
    <w:rsid w:val="004A05AB"/>
    <w:rsid w:val="004A1477"/>
    <w:rsid w:val="004A2126"/>
    <w:rsid w:val="004A2B8B"/>
    <w:rsid w:val="004A3611"/>
    <w:rsid w:val="004A3F85"/>
    <w:rsid w:val="004A4B4E"/>
    <w:rsid w:val="004A6D2D"/>
    <w:rsid w:val="004A7621"/>
    <w:rsid w:val="004B01C6"/>
    <w:rsid w:val="004B3958"/>
    <w:rsid w:val="004B3F3D"/>
    <w:rsid w:val="004B5567"/>
    <w:rsid w:val="004B72D2"/>
    <w:rsid w:val="004C03B0"/>
    <w:rsid w:val="004C0E77"/>
    <w:rsid w:val="004C19D5"/>
    <w:rsid w:val="004C34A7"/>
    <w:rsid w:val="004C39B6"/>
    <w:rsid w:val="004C4A3F"/>
    <w:rsid w:val="004C6224"/>
    <w:rsid w:val="004C6EC9"/>
    <w:rsid w:val="004D3445"/>
    <w:rsid w:val="004D3ABF"/>
    <w:rsid w:val="004D40AD"/>
    <w:rsid w:val="004D41EA"/>
    <w:rsid w:val="004D42DC"/>
    <w:rsid w:val="004D48B1"/>
    <w:rsid w:val="004D4A96"/>
    <w:rsid w:val="004D4EEE"/>
    <w:rsid w:val="004D5EB9"/>
    <w:rsid w:val="004E15B6"/>
    <w:rsid w:val="004E1FD4"/>
    <w:rsid w:val="004E31DC"/>
    <w:rsid w:val="004E33BF"/>
    <w:rsid w:val="004E377C"/>
    <w:rsid w:val="004E3DBB"/>
    <w:rsid w:val="004E64B3"/>
    <w:rsid w:val="004E6DF1"/>
    <w:rsid w:val="004E7462"/>
    <w:rsid w:val="004F039C"/>
    <w:rsid w:val="004F0507"/>
    <w:rsid w:val="004F0A57"/>
    <w:rsid w:val="004F17B5"/>
    <w:rsid w:val="004F21E7"/>
    <w:rsid w:val="004F497C"/>
    <w:rsid w:val="004F6E62"/>
    <w:rsid w:val="0050114E"/>
    <w:rsid w:val="00504E8E"/>
    <w:rsid w:val="005051F4"/>
    <w:rsid w:val="00507113"/>
    <w:rsid w:val="0051089C"/>
    <w:rsid w:val="00510A8E"/>
    <w:rsid w:val="00510C41"/>
    <w:rsid w:val="00511C99"/>
    <w:rsid w:val="0051293F"/>
    <w:rsid w:val="005129F8"/>
    <w:rsid w:val="00513BBC"/>
    <w:rsid w:val="00514D10"/>
    <w:rsid w:val="005158C4"/>
    <w:rsid w:val="0051654D"/>
    <w:rsid w:val="00516C35"/>
    <w:rsid w:val="00520D3F"/>
    <w:rsid w:val="00521335"/>
    <w:rsid w:val="00521428"/>
    <w:rsid w:val="00524769"/>
    <w:rsid w:val="00524B9C"/>
    <w:rsid w:val="00526EE6"/>
    <w:rsid w:val="00530A17"/>
    <w:rsid w:val="00530FE4"/>
    <w:rsid w:val="00531532"/>
    <w:rsid w:val="00532354"/>
    <w:rsid w:val="00532787"/>
    <w:rsid w:val="005328A0"/>
    <w:rsid w:val="00533502"/>
    <w:rsid w:val="00533CC7"/>
    <w:rsid w:val="00533D06"/>
    <w:rsid w:val="0053473E"/>
    <w:rsid w:val="00535554"/>
    <w:rsid w:val="005355CA"/>
    <w:rsid w:val="005363CF"/>
    <w:rsid w:val="00537CB6"/>
    <w:rsid w:val="005407FF"/>
    <w:rsid w:val="00540EFE"/>
    <w:rsid w:val="00542D75"/>
    <w:rsid w:val="0054307E"/>
    <w:rsid w:val="00544217"/>
    <w:rsid w:val="0054745A"/>
    <w:rsid w:val="00554833"/>
    <w:rsid w:val="00554AF5"/>
    <w:rsid w:val="005564C6"/>
    <w:rsid w:val="0055656F"/>
    <w:rsid w:val="005566F9"/>
    <w:rsid w:val="00557CE2"/>
    <w:rsid w:val="00561110"/>
    <w:rsid w:val="00561462"/>
    <w:rsid w:val="00561C50"/>
    <w:rsid w:val="0056209E"/>
    <w:rsid w:val="00565956"/>
    <w:rsid w:val="005660E9"/>
    <w:rsid w:val="00566D95"/>
    <w:rsid w:val="005704B7"/>
    <w:rsid w:val="00570BC0"/>
    <w:rsid w:val="00571A4B"/>
    <w:rsid w:val="00572A15"/>
    <w:rsid w:val="00574930"/>
    <w:rsid w:val="00574B1C"/>
    <w:rsid w:val="005779FF"/>
    <w:rsid w:val="00577E36"/>
    <w:rsid w:val="00580125"/>
    <w:rsid w:val="00582534"/>
    <w:rsid w:val="005837C8"/>
    <w:rsid w:val="00585BF9"/>
    <w:rsid w:val="00586C84"/>
    <w:rsid w:val="00587768"/>
    <w:rsid w:val="005913C2"/>
    <w:rsid w:val="005913E2"/>
    <w:rsid w:val="0059206B"/>
    <w:rsid w:val="00592885"/>
    <w:rsid w:val="005932F6"/>
    <w:rsid w:val="00596334"/>
    <w:rsid w:val="00596DE4"/>
    <w:rsid w:val="005A013E"/>
    <w:rsid w:val="005A0E61"/>
    <w:rsid w:val="005A3068"/>
    <w:rsid w:val="005A31E1"/>
    <w:rsid w:val="005A3C51"/>
    <w:rsid w:val="005A3DCF"/>
    <w:rsid w:val="005A4131"/>
    <w:rsid w:val="005A5BB5"/>
    <w:rsid w:val="005A5F19"/>
    <w:rsid w:val="005A5F3B"/>
    <w:rsid w:val="005A63B7"/>
    <w:rsid w:val="005A7659"/>
    <w:rsid w:val="005A7E40"/>
    <w:rsid w:val="005B2054"/>
    <w:rsid w:val="005B33BE"/>
    <w:rsid w:val="005B399A"/>
    <w:rsid w:val="005B3F07"/>
    <w:rsid w:val="005B5519"/>
    <w:rsid w:val="005B5780"/>
    <w:rsid w:val="005B5C70"/>
    <w:rsid w:val="005B6460"/>
    <w:rsid w:val="005C0977"/>
    <w:rsid w:val="005C25C5"/>
    <w:rsid w:val="005C35FD"/>
    <w:rsid w:val="005C5501"/>
    <w:rsid w:val="005C5C22"/>
    <w:rsid w:val="005C6464"/>
    <w:rsid w:val="005C7452"/>
    <w:rsid w:val="005C7AFF"/>
    <w:rsid w:val="005D0064"/>
    <w:rsid w:val="005D0475"/>
    <w:rsid w:val="005D0A0D"/>
    <w:rsid w:val="005D10D1"/>
    <w:rsid w:val="005D3B2B"/>
    <w:rsid w:val="005D3E17"/>
    <w:rsid w:val="005D4BF3"/>
    <w:rsid w:val="005D5099"/>
    <w:rsid w:val="005D5C31"/>
    <w:rsid w:val="005D6888"/>
    <w:rsid w:val="005D6C3E"/>
    <w:rsid w:val="005D6F91"/>
    <w:rsid w:val="005D726A"/>
    <w:rsid w:val="005D7B31"/>
    <w:rsid w:val="005E0C85"/>
    <w:rsid w:val="005E1039"/>
    <w:rsid w:val="005E15F5"/>
    <w:rsid w:val="005E4470"/>
    <w:rsid w:val="005E6263"/>
    <w:rsid w:val="005E71D6"/>
    <w:rsid w:val="005E736A"/>
    <w:rsid w:val="005F06EC"/>
    <w:rsid w:val="005F2A06"/>
    <w:rsid w:val="005F3879"/>
    <w:rsid w:val="005F4C14"/>
    <w:rsid w:val="005F5CF9"/>
    <w:rsid w:val="0060073C"/>
    <w:rsid w:val="00600E37"/>
    <w:rsid w:val="00601E0E"/>
    <w:rsid w:val="006021B0"/>
    <w:rsid w:val="00602BB4"/>
    <w:rsid w:val="006034FB"/>
    <w:rsid w:val="006037F3"/>
    <w:rsid w:val="006045B0"/>
    <w:rsid w:val="00604957"/>
    <w:rsid w:val="00604A4B"/>
    <w:rsid w:val="00605329"/>
    <w:rsid w:val="006058D1"/>
    <w:rsid w:val="00605E14"/>
    <w:rsid w:val="00606506"/>
    <w:rsid w:val="00607CA0"/>
    <w:rsid w:val="00611C0B"/>
    <w:rsid w:val="00612BA7"/>
    <w:rsid w:val="00612C77"/>
    <w:rsid w:val="006134CC"/>
    <w:rsid w:val="00615B90"/>
    <w:rsid w:val="00615E19"/>
    <w:rsid w:val="00616498"/>
    <w:rsid w:val="00616AE3"/>
    <w:rsid w:val="006170BE"/>
    <w:rsid w:val="00620A8B"/>
    <w:rsid w:val="00621B00"/>
    <w:rsid w:val="00621CF6"/>
    <w:rsid w:val="006249AC"/>
    <w:rsid w:val="00624D5F"/>
    <w:rsid w:val="00625108"/>
    <w:rsid w:val="006254B5"/>
    <w:rsid w:val="00625C41"/>
    <w:rsid w:val="0062668E"/>
    <w:rsid w:val="00626699"/>
    <w:rsid w:val="00626BBD"/>
    <w:rsid w:val="00627825"/>
    <w:rsid w:val="00627E5C"/>
    <w:rsid w:val="006304A2"/>
    <w:rsid w:val="00631FB2"/>
    <w:rsid w:val="00632827"/>
    <w:rsid w:val="0063305E"/>
    <w:rsid w:val="0063417F"/>
    <w:rsid w:val="006342F2"/>
    <w:rsid w:val="00635827"/>
    <w:rsid w:val="00637A65"/>
    <w:rsid w:val="006400F6"/>
    <w:rsid w:val="0064036C"/>
    <w:rsid w:val="00641747"/>
    <w:rsid w:val="006429E6"/>
    <w:rsid w:val="006437DC"/>
    <w:rsid w:val="00644582"/>
    <w:rsid w:val="006452D5"/>
    <w:rsid w:val="00646710"/>
    <w:rsid w:val="0065063E"/>
    <w:rsid w:val="00653637"/>
    <w:rsid w:val="00653903"/>
    <w:rsid w:val="00653CB0"/>
    <w:rsid w:val="0065535F"/>
    <w:rsid w:val="006613E1"/>
    <w:rsid w:val="00661AB6"/>
    <w:rsid w:val="0066426D"/>
    <w:rsid w:val="00664D98"/>
    <w:rsid w:val="00665854"/>
    <w:rsid w:val="00666AB8"/>
    <w:rsid w:val="00666C80"/>
    <w:rsid w:val="00666FBB"/>
    <w:rsid w:val="00670B0B"/>
    <w:rsid w:val="00670BF6"/>
    <w:rsid w:val="006712B9"/>
    <w:rsid w:val="00671DE6"/>
    <w:rsid w:val="00676040"/>
    <w:rsid w:val="0067635A"/>
    <w:rsid w:val="00676898"/>
    <w:rsid w:val="00676E09"/>
    <w:rsid w:val="006802D4"/>
    <w:rsid w:val="00680716"/>
    <w:rsid w:val="00685DE8"/>
    <w:rsid w:val="00686212"/>
    <w:rsid w:val="0068634B"/>
    <w:rsid w:val="00686A4C"/>
    <w:rsid w:val="00687EAD"/>
    <w:rsid w:val="006909B7"/>
    <w:rsid w:val="00690A00"/>
    <w:rsid w:val="00690F08"/>
    <w:rsid w:val="00691EE3"/>
    <w:rsid w:val="00692071"/>
    <w:rsid w:val="00693A35"/>
    <w:rsid w:val="0069604F"/>
    <w:rsid w:val="00696A57"/>
    <w:rsid w:val="006A4883"/>
    <w:rsid w:val="006A5CB7"/>
    <w:rsid w:val="006A6199"/>
    <w:rsid w:val="006A6BB1"/>
    <w:rsid w:val="006A70E2"/>
    <w:rsid w:val="006B06E1"/>
    <w:rsid w:val="006B1036"/>
    <w:rsid w:val="006B1ECA"/>
    <w:rsid w:val="006B2722"/>
    <w:rsid w:val="006B5B06"/>
    <w:rsid w:val="006B60C5"/>
    <w:rsid w:val="006B7553"/>
    <w:rsid w:val="006B7D87"/>
    <w:rsid w:val="006C0466"/>
    <w:rsid w:val="006C0D12"/>
    <w:rsid w:val="006C1A98"/>
    <w:rsid w:val="006C204C"/>
    <w:rsid w:val="006C3E1A"/>
    <w:rsid w:val="006C468B"/>
    <w:rsid w:val="006C5B3F"/>
    <w:rsid w:val="006C5C40"/>
    <w:rsid w:val="006C6029"/>
    <w:rsid w:val="006C662D"/>
    <w:rsid w:val="006C736D"/>
    <w:rsid w:val="006C7689"/>
    <w:rsid w:val="006D2E62"/>
    <w:rsid w:val="006D3172"/>
    <w:rsid w:val="006D772D"/>
    <w:rsid w:val="006E194B"/>
    <w:rsid w:val="006E1DB7"/>
    <w:rsid w:val="006E1F3C"/>
    <w:rsid w:val="006E2A81"/>
    <w:rsid w:val="006E2B47"/>
    <w:rsid w:val="006E2C68"/>
    <w:rsid w:val="006E2E0C"/>
    <w:rsid w:val="006E31E2"/>
    <w:rsid w:val="006E3D1A"/>
    <w:rsid w:val="006E5741"/>
    <w:rsid w:val="006E665F"/>
    <w:rsid w:val="006E668D"/>
    <w:rsid w:val="006E78EC"/>
    <w:rsid w:val="006F0C25"/>
    <w:rsid w:val="006F1B2B"/>
    <w:rsid w:val="006F29D6"/>
    <w:rsid w:val="006F3AC8"/>
    <w:rsid w:val="006F45C9"/>
    <w:rsid w:val="006F4D52"/>
    <w:rsid w:val="006F63C5"/>
    <w:rsid w:val="006F65C6"/>
    <w:rsid w:val="006F68F0"/>
    <w:rsid w:val="007007B1"/>
    <w:rsid w:val="00700D90"/>
    <w:rsid w:val="007012EF"/>
    <w:rsid w:val="007014CE"/>
    <w:rsid w:val="007027D5"/>
    <w:rsid w:val="00702F23"/>
    <w:rsid w:val="00703D2A"/>
    <w:rsid w:val="00704B5A"/>
    <w:rsid w:val="00704CAA"/>
    <w:rsid w:val="0070517B"/>
    <w:rsid w:val="00705917"/>
    <w:rsid w:val="00705C6C"/>
    <w:rsid w:val="0070791B"/>
    <w:rsid w:val="00710A61"/>
    <w:rsid w:val="00710AD8"/>
    <w:rsid w:val="0071138C"/>
    <w:rsid w:val="00711421"/>
    <w:rsid w:val="00712C5F"/>
    <w:rsid w:val="0071432D"/>
    <w:rsid w:val="0071565D"/>
    <w:rsid w:val="00715809"/>
    <w:rsid w:val="007158CF"/>
    <w:rsid w:val="007164B3"/>
    <w:rsid w:val="00716A4C"/>
    <w:rsid w:val="007172C4"/>
    <w:rsid w:val="00720112"/>
    <w:rsid w:val="00720E24"/>
    <w:rsid w:val="00722BF6"/>
    <w:rsid w:val="00722DCE"/>
    <w:rsid w:val="00723080"/>
    <w:rsid w:val="0072323E"/>
    <w:rsid w:val="007232CD"/>
    <w:rsid w:val="00724F6F"/>
    <w:rsid w:val="00731EE1"/>
    <w:rsid w:val="0073217F"/>
    <w:rsid w:val="0074020D"/>
    <w:rsid w:val="00740268"/>
    <w:rsid w:val="007416E4"/>
    <w:rsid w:val="007421E4"/>
    <w:rsid w:val="0074317E"/>
    <w:rsid w:val="0074474E"/>
    <w:rsid w:val="0074512C"/>
    <w:rsid w:val="00745315"/>
    <w:rsid w:val="00747C47"/>
    <w:rsid w:val="00747E4B"/>
    <w:rsid w:val="007536EA"/>
    <w:rsid w:val="0075763A"/>
    <w:rsid w:val="007608EC"/>
    <w:rsid w:val="00760A75"/>
    <w:rsid w:val="00761EC6"/>
    <w:rsid w:val="007637F9"/>
    <w:rsid w:val="007639E4"/>
    <w:rsid w:val="0076402E"/>
    <w:rsid w:val="007640C9"/>
    <w:rsid w:val="00764BCF"/>
    <w:rsid w:val="0076562F"/>
    <w:rsid w:val="007705E2"/>
    <w:rsid w:val="007710E8"/>
    <w:rsid w:val="00771B1F"/>
    <w:rsid w:val="00771B98"/>
    <w:rsid w:val="00771FA2"/>
    <w:rsid w:val="0077201C"/>
    <w:rsid w:val="00774C5F"/>
    <w:rsid w:val="00775C15"/>
    <w:rsid w:val="007765D7"/>
    <w:rsid w:val="007767A8"/>
    <w:rsid w:val="00776BC8"/>
    <w:rsid w:val="00777A41"/>
    <w:rsid w:val="00780326"/>
    <w:rsid w:val="007838EA"/>
    <w:rsid w:val="007843E2"/>
    <w:rsid w:val="0078488D"/>
    <w:rsid w:val="007856B0"/>
    <w:rsid w:val="007866BC"/>
    <w:rsid w:val="007875BB"/>
    <w:rsid w:val="007879AC"/>
    <w:rsid w:val="00790DF8"/>
    <w:rsid w:val="00791F1F"/>
    <w:rsid w:val="00793792"/>
    <w:rsid w:val="00794872"/>
    <w:rsid w:val="00794997"/>
    <w:rsid w:val="0079596F"/>
    <w:rsid w:val="0079613E"/>
    <w:rsid w:val="0079648D"/>
    <w:rsid w:val="007A1060"/>
    <w:rsid w:val="007A1527"/>
    <w:rsid w:val="007A1969"/>
    <w:rsid w:val="007A3E82"/>
    <w:rsid w:val="007A452B"/>
    <w:rsid w:val="007A54B0"/>
    <w:rsid w:val="007A6F4C"/>
    <w:rsid w:val="007B32EA"/>
    <w:rsid w:val="007B5E85"/>
    <w:rsid w:val="007B64EA"/>
    <w:rsid w:val="007B6C6A"/>
    <w:rsid w:val="007B7A4E"/>
    <w:rsid w:val="007B7C1B"/>
    <w:rsid w:val="007C0240"/>
    <w:rsid w:val="007C0658"/>
    <w:rsid w:val="007C13C6"/>
    <w:rsid w:val="007C390A"/>
    <w:rsid w:val="007C4381"/>
    <w:rsid w:val="007C4550"/>
    <w:rsid w:val="007C5959"/>
    <w:rsid w:val="007D08E3"/>
    <w:rsid w:val="007D0C87"/>
    <w:rsid w:val="007D1053"/>
    <w:rsid w:val="007D24A1"/>
    <w:rsid w:val="007D2BDA"/>
    <w:rsid w:val="007D3885"/>
    <w:rsid w:val="007D3962"/>
    <w:rsid w:val="007D3B32"/>
    <w:rsid w:val="007D480C"/>
    <w:rsid w:val="007D5936"/>
    <w:rsid w:val="007D63B0"/>
    <w:rsid w:val="007D7274"/>
    <w:rsid w:val="007E0805"/>
    <w:rsid w:val="007E164C"/>
    <w:rsid w:val="007E1A93"/>
    <w:rsid w:val="007E2635"/>
    <w:rsid w:val="007E31D3"/>
    <w:rsid w:val="007E408D"/>
    <w:rsid w:val="007E480C"/>
    <w:rsid w:val="007E623B"/>
    <w:rsid w:val="007E661C"/>
    <w:rsid w:val="007E6B70"/>
    <w:rsid w:val="007F0206"/>
    <w:rsid w:val="007F04FD"/>
    <w:rsid w:val="007F5CB2"/>
    <w:rsid w:val="007F60DF"/>
    <w:rsid w:val="008008BB"/>
    <w:rsid w:val="00800BCC"/>
    <w:rsid w:val="00801074"/>
    <w:rsid w:val="0080118D"/>
    <w:rsid w:val="0080188E"/>
    <w:rsid w:val="00801B9C"/>
    <w:rsid w:val="008028FC"/>
    <w:rsid w:val="00804930"/>
    <w:rsid w:val="00805045"/>
    <w:rsid w:val="00805448"/>
    <w:rsid w:val="00805DDE"/>
    <w:rsid w:val="00806065"/>
    <w:rsid w:val="008063C4"/>
    <w:rsid w:val="008077D2"/>
    <w:rsid w:val="0081119A"/>
    <w:rsid w:val="00813DB0"/>
    <w:rsid w:val="0081442E"/>
    <w:rsid w:val="00815C10"/>
    <w:rsid w:val="00817254"/>
    <w:rsid w:val="00821394"/>
    <w:rsid w:val="008229A4"/>
    <w:rsid w:val="00822D21"/>
    <w:rsid w:val="00824333"/>
    <w:rsid w:val="008243DF"/>
    <w:rsid w:val="00824861"/>
    <w:rsid w:val="008253EA"/>
    <w:rsid w:val="00825566"/>
    <w:rsid w:val="008257D3"/>
    <w:rsid w:val="00825F70"/>
    <w:rsid w:val="00827E66"/>
    <w:rsid w:val="00827F3F"/>
    <w:rsid w:val="00830253"/>
    <w:rsid w:val="008310C9"/>
    <w:rsid w:val="00832205"/>
    <w:rsid w:val="008324B9"/>
    <w:rsid w:val="008336BD"/>
    <w:rsid w:val="00833C08"/>
    <w:rsid w:val="00835507"/>
    <w:rsid w:val="0083668A"/>
    <w:rsid w:val="00836C30"/>
    <w:rsid w:val="008378FF"/>
    <w:rsid w:val="0084048B"/>
    <w:rsid w:val="00840E14"/>
    <w:rsid w:val="00841F7C"/>
    <w:rsid w:val="00844316"/>
    <w:rsid w:val="008443A1"/>
    <w:rsid w:val="00844EAB"/>
    <w:rsid w:val="00846EE3"/>
    <w:rsid w:val="008477E8"/>
    <w:rsid w:val="00850AE7"/>
    <w:rsid w:val="00851265"/>
    <w:rsid w:val="008520B7"/>
    <w:rsid w:val="008526EE"/>
    <w:rsid w:val="00852F25"/>
    <w:rsid w:val="00854684"/>
    <w:rsid w:val="00855FC9"/>
    <w:rsid w:val="00857152"/>
    <w:rsid w:val="00857355"/>
    <w:rsid w:val="008606A8"/>
    <w:rsid w:val="00861B35"/>
    <w:rsid w:val="0086286F"/>
    <w:rsid w:val="008630B2"/>
    <w:rsid w:val="0086413C"/>
    <w:rsid w:val="00867AAA"/>
    <w:rsid w:val="00870063"/>
    <w:rsid w:val="00870576"/>
    <w:rsid w:val="008708F5"/>
    <w:rsid w:val="008720B3"/>
    <w:rsid w:val="0087287E"/>
    <w:rsid w:val="00873CC3"/>
    <w:rsid w:val="00873D1D"/>
    <w:rsid w:val="008763F1"/>
    <w:rsid w:val="0087640F"/>
    <w:rsid w:val="00877678"/>
    <w:rsid w:val="00877AC7"/>
    <w:rsid w:val="00877C3C"/>
    <w:rsid w:val="00877E17"/>
    <w:rsid w:val="0088029B"/>
    <w:rsid w:val="00880E43"/>
    <w:rsid w:val="00881125"/>
    <w:rsid w:val="00881CFD"/>
    <w:rsid w:val="00882ABB"/>
    <w:rsid w:val="00883066"/>
    <w:rsid w:val="00885330"/>
    <w:rsid w:val="008857BD"/>
    <w:rsid w:val="00885C42"/>
    <w:rsid w:val="00886F3D"/>
    <w:rsid w:val="008902E6"/>
    <w:rsid w:val="00890733"/>
    <w:rsid w:val="008910F1"/>
    <w:rsid w:val="00892CE4"/>
    <w:rsid w:val="008938A3"/>
    <w:rsid w:val="00893C88"/>
    <w:rsid w:val="00895164"/>
    <w:rsid w:val="008A15BC"/>
    <w:rsid w:val="008A2701"/>
    <w:rsid w:val="008A3D67"/>
    <w:rsid w:val="008A7B9C"/>
    <w:rsid w:val="008A7FF3"/>
    <w:rsid w:val="008B0548"/>
    <w:rsid w:val="008B1AEA"/>
    <w:rsid w:val="008B208A"/>
    <w:rsid w:val="008B2D88"/>
    <w:rsid w:val="008B2E9C"/>
    <w:rsid w:val="008B38A2"/>
    <w:rsid w:val="008B45DA"/>
    <w:rsid w:val="008C0EC7"/>
    <w:rsid w:val="008C195E"/>
    <w:rsid w:val="008C212F"/>
    <w:rsid w:val="008C3812"/>
    <w:rsid w:val="008C46D0"/>
    <w:rsid w:val="008C5041"/>
    <w:rsid w:val="008C76E1"/>
    <w:rsid w:val="008C7D53"/>
    <w:rsid w:val="008D0474"/>
    <w:rsid w:val="008D1BA7"/>
    <w:rsid w:val="008D1EEB"/>
    <w:rsid w:val="008D2AA4"/>
    <w:rsid w:val="008D35E9"/>
    <w:rsid w:val="008D3EBA"/>
    <w:rsid w:val="008D5A00"/>
    <w:rsid w:val="008D5D8E"/>
    <w:rsid w:val="008D5ED9"/>
    <w:rsid w:val="008D7B3A"/>
    <w:rsid w:val="008D7BD2"/>
    <w:rsid w:val="008E01A8"/>
    <w:rsid w:val="008E0615"/>
    <w:rsid w:val="008E183E"/>
    <w:rsid w:val="008E2374"/>
    <w:rsid w:val="008E264F"/>
    <w:rsid w:val="008E5464"/>
    <w:rsid w:val="008E6802"/>
    <w:rsid w:val="008E7260"/>
    <w:rsid w:val="008F09CB"/>
    <w:rsid w:val="008F0D4D"/>
    <w:rsid w:val="008F0E31"/>
    <w:rsid w:val="008F111F"/>
    <w:rsid w:val="008F2282"/>
    <w:rsid w:val="008F5CF5"/>
    <w:rsid w:val="008F60A6"/>
    <w:rsid w:val="008F6345"/>
    <w:rsid w:val="008F7B2F"/>
    <w:rsid w:val="00900C9E"/>
    <w:rsid w:val="00901778"/>
    <w:rsid w:val="00902345"/>
    <w:rsid w:val="00903A8A"/>
    <w:rsid w:val="009042B1"/>
    <w:rsid w:val="009059F5"/>
    <w:rsid w:val="00905C0D"/>
    <w:rsid w:val="00906F30"/>
    <w:rsid w:val="00907680"/>
    <w:rsid w:val="0091061D"/>
    <w:rsid w:val="00910621"/>
    <w:rsid w:val="00910831"/>
    <w:rsid w:val="009108D3"/>
    <w:rsid w:val="00912A2F"/>
    <w:rsid w:val="009148C5"/>
    <w:rsid w:val="00915AB0"/>
    <w:rsid w:val="0091670A"/>
    <w:rsid w:val="00916BD0"/>
    <w:rsid w:val="00917378"/>
    <w:rsid w:val="00920FA8"/>
    <w:rsid w:val="00925308"/>
    <w:rsid w:val="0092569B"/>
    <w:rsid w:val="00926FB5"/>
    <w:rsid w:val="00927115"/>
    <w:rsid w:val="00927A0F"/>
    <w:rsid w:val="00930C0D"/>
    <w:rsid w:val="00930D5E"/>
    <w:rsid w:val="0093391C"/>
    <w:rsid w:val="0093471C"/>
    <w:rsid w:val="00935C78"/>
    <w:rsid w:val="00935D95"/>
    <w:rsid w:val="00936AA6"/>
    <w:rsid w:val="00940317"/>
    <w:rsid w:val="0094173B"/>
    <w:rsid w:val="00941C28"/>
    <w:rsid w:val="00943EFD"/>
    <w:rsid w:val="009457C4"/>
    <w:rsid w:val="00945B11"/>
    <w:rsid w:val="00946134"/>
    <w:rsid w:val="00946629"/>
    <w:rsid w:val="009470FC"/>
    <w:rsid w:val="00947695"/>
    <w:rsid w:val="00947817"/>
    <w:rsid w:val="009504D3"/>
    <w:rsid w:val="00950CD6"/>
    <w:rsid w:val="009524F4"/>
    <w:rsid w:val="00952A9A"/>
    <w:rsid w:val="009530C2"/>
    <w:rsid w:val="009532DD"/>
    <w:rsid w:val="00953520"/>
    <w:rsid w:val="00953AC3"/>
    <w:rsid w:val="00954A02"/>
    <w:rsid w:val="00954B00"/>
    <w:rsid w:val="00955E08"/>
    <w:rsid w:val="00957190"/>
    <w:rsid w:val="00957348"/>
    <w:rsid w:val="0096028B"/>
    <w:rsid w:val="00960D2F"/>
    <w:rsid w:val="00961049"/>
    <w:rsid w:val="009649C9"/>
    <w:rsid w:val="009651A5"/>
    <w:rsid w:val="0096534D"/>
    <w:rsid w:val="009668A1"/>
    <w:rsid w:val="009701CD"/>
    <w:rsid w:val="00971FB4"/>
    <w:rsid w:val="0097219D"/>
    <w:rsid w:val="00972FCA"/>
    <w:rsid w:val="00974CE2"/>
    <w:rsid w:val="009772CD"/>
    <w:rsid w:val="009773D6"/>
    <w:rsid w:val="00977CAC"/>
    <w:rsid w:val="00977FD5"/>
    <w:rsid w:val="0098042A"/>
    <w:rsid w:val="00984DF9"/>
    <w:rsid w:val="00984E25"/>
    <w:rsid w:val="00985744"/>
    <w:rsid w:val="00985B90"/>
    <w:rsid w:val="0098634F"/>
    <w:rsid w:val="009863E0"/>
    <w:rsid w:val="00987114"/>
    <w:rsid w:val="00990566"/>
    <w:rsid w:val="00990BE4"/>
    <w:rsid w:val="00990CFA"/>
    <w:rsid w:val="00993030"/>
    <w:rsid w:val="009956CE"/>
    <w:rsid w:val="00997445"/>
    <w:rsid w:val="009A0140"/>
    <w:rsid w:val="009A128D"/>
    <w:rsid w:val="009A1CE6"/>
    <w:rsid w:val="009A45A4"/>
    <w:rsid w:val="009A556A"/>
    <w:rsid w:val="009A5F1F"/>
    <w:rsid w:val="009A60E4"/>
    <w:rsid w:val="009A7B6D"/>
    <w:rsid w:val="009B0561"/>
    <w:rsid w:val="009B0CA0"/>
    <w:rsid w:val="009B0CAD"/>
    <w:rsid w:val="009B15C9"/>
    <w:rsid w:val="009B1623"/>
    <w:rsid w:val="009B17E4"/>
    <w:rsid w:val="009B1B93"/>
    <w:rsid w:val="009B1E28"/>
    <w:rsid w:val="009B299E"/>
    <w:rsid w:val="009B2DAE"/>
    <w:rsid w:val="009B3F89"/>
    <w:rsid w:val="009B45F2"/>
    <w:rsid w:val="009B68D3"/>
    <w:rsid w:val="009C1B33"/>
    <w:rsid w:val="009C2448"/>
    <w:rsid w:val="009C2DFF"/>
    <w:rsid w:val="009C39C0"/>
    <w:rsid w:val="009C49D4"/>
    <w:rsid w:val="009C6A2B"/>
    <w:rsid w:val="009D01BA"/>
    <w:rsid w:val="009D0503"/>
    <w:rsid w:val="009D0753"/>
    <w:rsid w:val="009D45AC"/>
    <w:rsid w:val="009D4F2D"/>
    <w:rsid w:val="009D5694"/>
    <w:rsid w:val="009D7CF4"/>
    <w:rsid w:val="009E2E84"/>
    <w:rsid w:val="009E3F0C"/>
    <w:rsid w:val="009E3F77"/>
    <w:rsid w:val="009E497E"/>
    <w:rsid w:val="009E4D99"/>
    <w:rsid w:val="009E6855"/>
    <w:rsid w:val="009F0826"/>
    <w:rsid w:val="009F0B65"/>
    <w:rsid w:val="009F1B1F"/>
    <w:rsid w:val="009F2684"/>
    <w:rsid w:val="009F3662"/>
    <w:rsid w:val="009F43CA"/>
    <w:rsid w:val="009F6B84"/>
    <w:rsid w:val="00A008CA"/>
    <w:rsid w:val="00A009C2"/>
    <w:rsid w:val="00A0154A"/>
    <w:rsid w:val="00A01836"/>
    <w:rsid w:val="00A02156"/>
    <w:rsid w:val="00A03321"/>
    <w:rsid w:val="00A035DB"/>
    <w:rsid w:val="00A03CE6"/>
    <w:rsid w:val="00A056D1"/>
    <w:rsid w:val="00A06352"/>
    <w:rsid w:val="00A06606"/>
    <w:rsid w:val="00A07B7F"/>
    <w:rsid w:val="00A100B7"/>
    <w:rsid w:val="00A102FB"/>
    <w:rsid w:val="00A108BE"/>
    <w:rsid w:val="00A12DD9"/>
    <w:rsid w:val="00A13AEC"/>
    <w:rsid w:val="00A13B68"/>
    <w:rsid w:val="00A14538"/>
    <w:rsid w:val="00A14F29"/>
    <w:rsid w:val="00A15185"/>
    <w:rsid w:val="00A15F49"/>
    <w:rsid w:val="00A170E2"/>
    <w:rsid w:val="00A175E1"/>
    <w:rsid w:val="00A178E6"/>
    <w:rsid w:val="00A17966"/>
    <w:rsid w:val="00A2069F"/>
    <w:rsid w:val="00A20EFE"/>
    <w:rsid w:val="00A227D6"/>
    <w:rsid w:val="00A2283F"/>
    <w:rsid w:val="00A22FAF"/>
    <w:rsid w:val="00A241E2"/>
    <w:rsid w:val="00A24F0B"/>
    <w:rsid w:val="00A256C2"/>
    <w:rsid w:val="00A25A63"/>
    <w:rsid w:val="00A25AE5"/>
    <w:rsid w:val="00A261D5"/>
    <w:rsid w:val="00A26806"/>
    <w:rsid w:val="00A273F5"/>
    <w:rsid w:val="00A274F2"/>
    <w:rsid w:val="00A27A09"/>
    <w:rsid w:val="00A30045"/>
    <w:rsid w:val="00A30698"/>
    <w:rsid w:val="00A32D92"/>
    <w:rsid w:val="00A336AC"/>
    <w:rsid w:val="00A33A37"/>
    <w:rsid w:val="00A33D0F"/>
    <w:rsid w:val="00A34D02"/>
    <w:rsid w:val="00A377E8"/>
    <w:rsid w:val="00A40A20"/>
    <w:rsid w:val="00A40EF2"/>
    <w:rsid w:val="00A41374"/>
    <w:rsid w:val="00A41CBD"/>
    <w:rsid w:val="00A42238"/>
    <w:rsid w:val="00A42745"/>
    <w:rsid w:val="00A45194"/>
    <w:rsid w:val="00A45B54"/>
    <w:rsid w:val="00A45F32"/>
    <w:rsid w:val="00A4616F"/>
    <w:rsid w:val="00A46B34"/>
    <w:rsid w:val="00A47EF7"/>
    <w:rsid w:val="00A50D2B"/>
    <w:rsid w:val="00A52ADE"/>
    <w:rsid w:val="00A5342F"/>
    <w:rsid w:val="00A5445F"/>
    <w:rsid w:val="00A54FAA"/>
    <w:rsid w:val="00A56EA2"/>
    <w:rsid w:val="00A5781B"/>
    <w:rsid w:val="00A57F6A"/>
    <w:rsid w:val="00A60013"/>
    <w:rsid w:val="00A601A6"/>
    <w:rsid w:val="00A61C2F"/>
    <w:rsid w:val="00A63585"/>
    <w:rsid w:val="00A64908"/>
    <w:rsid w:val="00A65DC8"/>
    <w:rsid w:val="00A67DE2"/>
    <w:rsid w:val="00A74A47"/>
    <w:rsid w:val="00A7607E"/>
    <w:rsid w:val="00A76099"/>
    <w:rsid w:val="00A83A8F"/>
    <w:rsid w:val="00A84D35"/>
    <w:rsid w:val="00A8545A"/>
    <w:rsid w:val="00A86947"/>
    <w:rsid w:val="00A86DCE"/>
    <w:rsid w:val="00A86F01"/>
    <w:rsid w:val="00A87AAD"/>
    <w:rsid w:val="00A92F61"/>
    <w:rsid w:val="00A93FA4"/>
    <w:rsid w:val="00A95D77"/>
    <w:rsid w:val="00A9676E"/>
    <w:rsid w:val="00A9684A"/>
    <w:rsid w:val="00A97539"/>
    <w:rsid w:val="00A9773A"/>
    <w:rsid w:val="00A9790B"/>
    <w:rsid w:val="00AA0145"/>
    <w:rsid w:val="00AA036F"/>
    <w:rsid w:val="00AA04C4"/>
    <w:rsid w:val="00AA09F0"/>
    <w:rsid w:val="00AA0F41"/>
    <w:rsid w:val="00AA110B"/>
    <w:rsid w:val="00AA17E7"/>
    <w:rsid w:val="00AA1F64"/>
    <w:rsid w:val="00AA285B"/>
    <w:rsid w:val="00AA2ADB"/>
    <w:rsid w:val="00AA35AC"/>
    <w:rsid w:val="00AA3E23"/>
    <w:rsid w:val="00AA4470"/>
    <w:rsid w:val="00AA6171"/>
    <w:rsid w:val="00AA63B2"/>
    <w:rsid w:val="00AA68F2"/>
    <w:rsid w:val="00AA7C9C"/>
    <w:rsid w:val="00AB1458"/>
    <w:rsid w:val="00AB1CD5"/>
    <w:rsid w:val="00AB1FDB"/>
    <w:rsid w:val="00AB2052"/>
    <w:rsid w:val="00AB20AB"/>
    <w:rsid w:val="00AB29E5"/>
    <w:rsid w:val="00AB361F"/>
    <w:rsid w:val="00AB5996"/>
    <w:rsid w:val="00AC165C"/>
    <w:rsid w:val="00AC18E4"/>
    <w:rsid w:val="00AC25CF"/>
    <w:rsid w:val="00AC2C5A"/>
    <w:rsid w:val="00AC2FC4"/>
    <w:rsid w:val="00AC3B2C"/>
    <w:rsid w:val="00AC4379"/>
    <w:rsid w:val="00AC5BFB"/>
    <w:rsid w:val="00AC7BDC"/>
    <w:rsid w:val="00AD04A4"/>
    <w:rsid w:val="00AD0D8B"/>
    <w:rsid w:val="00AD1C93"/>
    <w:rsid w:val="00AD315B"/>
    <w:rsid w:val="00AD3358"/>
    <w:rsid w:val="00AD38BF"/>
    <w:rsid w:val="00AD3B00"/>
    <w:rsid w:val="00AD519D"/>
    <w:rsid w:val="00AD607B"/>
    <w:rsid w:val="00AD64BA"/>
    <w:rsid w:val="00AE30E2"/>
    <w:rsid w:val="00AE3D30"/>
    <w:rsid w:val="00AE3D5E"/>
    <w:rsid w:val="00AE4AFB"/>
    <w:rsid w:val="00AE56DC"/>
    <w:rsid w:val="00AE7B76"/>
    <w:rsid w:val="00AF0475"/>
    <w:rsid w:val="00AF0C2A"/>
    <w:rsid w:val="00AF1FE7"/>
    <w:rsid w:val="00AF221B"/>
    <w:rsid w:val="00AF2EE2"/>
    <w:rsid w:val="00AF5A0A"/>
    <w:rsid w:val="00AF6772"/>
    <w:rsid w:val="00AF67B7"/>
    <w:rsid w:val="00AF7E47"/>
    <w:rsid w:val="00B0083D"/>
    <w:rsid w:val="00B02F15"/>
    <w:rsid w:val="00B04558"/>
    <w:rsid w:val="00B04769"/>
    <w:rsid w:val="00B04819"/>
    <w:rsid w:val="00B04A19"/>
    <w:rsid w:val="00B04A57"/>
    <w:rsid w:val="00B0531D"/>
    <w:rsid w:val="00B05398"/>
    <w:rsid w:val="00B05C43"/>
    <w:rsid w:val="00B102EC"/>
    <w:rsid w:val="00B10538"/>
    <w:rsid w:val="00B1363E"/>
    <w:rsid w:val="00B13E11"/>
    <w:rsid w:val="00B15C74"/>
    <w:rsid w:val="00B15C83"/>
    <w:rsid w:val="00B161FF"/>
    <w:rsid w:val="00B16F2E"/>
    <w:rsid w:val="00B20BDF"/>
    <w:rsid w:val="00B21041"/>
    <w:rsid w:val="00B23EDF"/>
    <w:rsid w:val="00B245DF"/>
    <w:rsid w:val="00B256C0"/>
    <w:rsid w:val="00B25B97"/>
    <w:rsid w:val="00B25FA8"/>
    <w:rsid w:val="00B26E93"/>
    <w:rsid w:val="00B2751B"/>
    <w:rsid w:val="00B27C55"/>
    <w:rsid w:val="00B329B5"/>
    <w:rsid w:val="00B3328E"/>
    <w:rsid w:val="00B3554C"/>
    <w:rsid w:val="00B3585F"/>
    <w:rsid w:val="00B35875"/>
    <w:rsid w:val="00B35CB5"/>
    <w:rsid w:val="00B3702C"/>
    <w:rsid w:val="00B4091E"/>
    <w:rsid w:val="00B41134"/>
    <w:rsid w:val="00B4274D"/>
    <w:rsid w:val="00B430F4"/>
    <w:rsid w:val="00B432BC"/>
    <w:rsid w:val="00B43732"/>
    <w:rsid w:val="00B454AF"/>
    <w:rsid w:val="00B45933"/>
    <w:rsid w:val="00B45EC1"/>
    <w:rsid w:val="00B4631E"/>
    <w:rsid w:val="00B46556"/>
    <w:rsid w:val="00B50431"/>
    <w:rsid w:val="00B50E2B"/>
    <w:rsid w:val="00B518A3"/>
    <w:rsid w:val="00B518B0"/>
    <w:rsid w:val="00B5206E"/>
    <w:rsid w:val="00B54ED7"/>
    <w:rsid w:val="00B553C5"/>
    <w:rsid w:val="00B554FD"/>
    <w:rsid w:val="00B60977"/>
    <w:rsid w:val="00B614CE"/>
    <w:rsid w:val="00B619B2"/>
    <w:rsid w:val="00B61E57"/>
    <w:rsid w:val="00B63E7D"/>
    <w:rsid w:val="00B649C1"/>
    <w:rsid w:val="00B66B99"/>
    <w:rsid w:val="00B71D88"/>
    <w:rsid w:val="00B72C35"/>
    <w:rsid w:val="00B7378C"/>
    <w:rsid w:val="00B7464C"/>
    <w:rsid w:val="00B751DA"/>
    <w:rsid w:val="00B76CBC"/>
    <w:rsid w:val="00B808C3"/>
    <w:rsid w:val="00B831A2"/>
    <w:rsid w:val="00B8376E"/>
    <w:rsid w:val="00B9069D"/>
    <w:rsid w:val="00B9196B"/>
    <w:rsid w:val="00B943E1"/>
    <w:rsid w:val="00B946FA"/>
    <w:rsid w:val="00B94D13"/>
    <w:rsid w:val="00B9563B"/>
    <w:rsid w:val="00B978DC"/>
    <w:rsid w:val="00BA37DF"/>
    <w:rsid w:val="00BA3DA7"/>
    <w:rsid w:val="00BA5C81"/>
    <w:rsid w:val="00BA6A3D"/>
    <w:rsid w:val="00BB008D"/>
    <w:rsid w:val="00BB17C3"/>
    <w:rsid w:val="00BB234C"/>
    <w:rsid w:val="00BB3665"/>
    <w:rsid w:val="00BB57B7"/>
    <w:rsid w:val="00BB5BCA"/>
    <w:rsid w:val="00BC0228"/>
    <w:rsid w:val="00BC17C8"/>
    <w:rsid w:val="00BC2133"/>
    <w:rsid w:val="00BC23E9"/>
    <w:rsid w:val="00BC301A"/>
    <w:rsid w:val="00BC5EDB"/>
    <w:rsid w:val="00BC646F"/>
    <w:rsid w:val="00BD03F1"/>
    <w:rsid w:val="00BD0C7F"/>
    <w:rsid w:val="00BD15A4"/>
    <w:rsid w:val="00BD2066"/>
    <w:rsid w:val="00BD486C"/>
    <w:rsid w:val="00BD6386"/>
    <w:rsid w:val="00BD6BAF"/>
    <w:rsid w:val="00BD76A0"/>
    <w:rsid w:val="00BD7C5D"/>
    <w:rsid w:val="00BD7C6A"/>
    <w:rsid w:val="00BE0FE8"/>
    <w:rsid w:val="00BE1C27"/>
    <w:rsid w:val="00BE405C"/>
    <w:rsid w:val="00BE42A9"/>
    <w:rsid w:val="00BE5D9B"/>
    <w:rsid w:val="00BE62A5"/>
    <w:rsid w:val="00BE67A9"/>
    <w:rsid w:val="00BE73B1"/>
    <w:rsid w:val="00BE7B8D"/>
    <w:rsid w:val="00BF097E"/>
    <w:rsid w:val="00BF0D9A"/>
    <w:rsid w:val="00BF3579"/>
    <w:rsid w:val="00BF36E0"/>
    <w:rsid w:val="00BF42C5"/>
    <w:rsid w:val="00BF476D"/>
    <w:rsid w:val="00BF4A7E"/>
    <w:rsid w:val="00BF4DE0"/>
    <w:rsid w:val="00BF55DF"/>
    <w:rsid w:val="00BF5C28"/>
    <w:rsid w:val="00BF6028"/>
    <w:rsid w:val="00BF6296"/>
    <w:rsid w:val="00BF787A"/>
    <w:rsid w:val="00C0081E"/>
    <w:rsid w:val="00C05D14"/>
    <w:rsid w:val="00C0678C"/>
    <w:rsid w:val="00C07992"/>
    <w:rsid w:val="00C109E1"/>
    <w:rsid w:val="00C10DCD"/>
    <w:rsid w:val="00C13473"/>
    <w:rsid w:val="00C136EF"/>
    <w:rsid w:val="00C13D1D"/>
    <w:rsid w:val="00C211B5"/>
    <w:rsid w:val="00C21B45"/>
    <w:rsid w:val="00C24080"/>
    <w:rsid w:val="00C244B7"/>
    <w:rsid w:val="00C24BAE"/>
    <w:rsid w:val="00C24F47"/>
    <w:rsid w:val="00C26668"/>
    <w:rsid w:val="00C26B12"/>
    <w:rsid w:val="00C27400"/>
    <w:rsid w:val="00C3031D"/>
    <w:rsid w:val="00C30AFF"/>
    <w:rsid w:val="00C3282F"/>
    <w:rsid w:val="00C33F00"/>
    <w:rsid w:val="00C34379"/>
    <w:rsid w:val="00C35C2F"/>
    <w:rsid w:val="00C3607C"/>
    <w:rsid w:val="00C37F71"/>
    <w:rsid w:val="00C40BA6"/>
    <w:rsid w:val="00C41655"/>
    <w:rsid w:val="00C41CF7"/>
    <w:rsid w:val="00C41DDF"/>
    <w:rsid w:val="00C426F9"/>
    <w:rsid w:val="00C4368B"/>
    <w:rsid w:val="00C43BFB"/>
    <w:rsid w:val="00C4482B"/>
    <w:rsid w:val="00C45E65"/>
    <w:rsid w:val="00C50E91"/>
    <w:rsid w:val="00C51376"/>
    <w:rsid w:val="00C53608"/>
    <w:rsid w:val="00C5402F"/>
    <w:rsid w:val="00C61EA9"/>
    <w:rsid w:val="00C62042"/>
    <w:rsid w:val="00C636B7"/>
    <w:rsid w:val="00C64782"/>
    <w:rsid w:val="00C64E37"/>
    <w:rsid w:val="00C65BE5"/>
    <w:rsid w:val="00C66B8F"/>
    <w:rsid w:val="00C66C33"/>
    <w:rsid w:val="00C70E70"/>
    <w:rsid w:val="00C70F8E"/>
    <w:rsid w:val="00C712AD"/>
    <w:rsid w:val="00C71347"/>
    <w:rsid w:val="00C72E13"/>
    <w:rsid w:val="00C74220"/>
    <w:rsid w:val="00C74B56"/>
    <w:rsid w:val="00C75708"/>
    <w:rsid w:val="00C7689C"/>
    <w:rsid w:val="00C7711C"/>
    <w:rsid w:val="00C77D1E"/>
    <w:rsid w:val="00C80148"/>
    <w:rsid w:val="00C806C7"/>
    <w:rsid w:val="00C82B7A"/>
    <w:rsid w:val="00C83BFF"/>
    <w:rsid w:val="00C84338"/>
    <w:rsid w:val="00C8551F"/>
    <w:rsid w:val="00C86158"/>
    <w:rsid w:val="00C878B0"/>
    <w:rsid w:val="00C87BFE"/>
    <w:rsid w:val="00C91B87"/>
    <w:rsid w:val="00C93964"/>
    <w:rsid w:val="00C96299"/>
    <w:rsid w:val="00C96AFE"/>
    <w:rsid w:val="00C97AF2"/>
    <w:rsid w:val="00CA1F83"/>
    <w:rsid w:val="00CA211F"/>
    <w:rsid w:val="00CA2E64"/>
    <w:rsid w:val="00CA3F7D"/>
    <w:rsid w:val="00CA4F84"/>
    <w:rsid w:val="00CA584A"/>
    <w:rsid w:val="00CA6D13"/>
    <w:rsid w:val="00CB0DF9"/>
    <w:rsid w:val="00CB1AE3"/>
    <w:rsid w:val="00CB1E69"/>
    <w:rsid w:val="00CB261E"/>
    <w:rsid w:val="00CB26F7"/>
    <w:rsid w:val="00CB2EB9"/>
    <w:rsid w:val="00CB372B"/>
    <w:rsid w:val="00CB46BE"/>
    <w:rsid w:val="00CB5C50"/>
    <w:rsid w:val="00CB6C91"/>
    <w:rsid w:val="00CC011A"/>
    <w:rsid w:val="00CC03CD"/>
    <w:rsid w:val="00CC13F1"/>
    <w:rsid w:val="00CC1960"/>
    <w:rsid w:val="00CC25F1"/>
    <w:rsid w:val="00CC36A2"/>
    <w:rsid w:val="00CC421B"/>
    <w:rsid w:val="00CC42C5"/>
    <w:rsid w:val="00CC4BE3"/>
    <w:rsid w:val="00CC676E"/>
    <w:rsid w:val="00CC74F6"/>
    <w:rsid w:val="00CD0286"/>
    <w:rsid w:val="00CD0C7E"/>
    <w:rsid w:val="00CD2694"/>
    <w:rsid w:val="00CD4388"/>
    <w:rsid w:val="00CD5772"/>
    <w:rsid w:val="00CD5BBA"/>
    <w:rsid w:val="00CD601E"/>
    <w:rsid w:val="00CD60F4"/>
    <w:rsid w:val="00CE0013"/>
    <w:rsid w:val="00CE0E47"/>
    <w:rsid w:val="00CE2B8D"/>
    <w:rsid w:val="00CE348C"/>
    <w:rsid w:val="00CE45B5"/>
    <w:rsid w:val="00CE4660"/>
    <w:rsid w:val="00CE4D2E"/>
    <w:rsid w:val="00CE522B"/>
    <w:rsid w:val="00CE68F4"/>
    <w:rsid w:val="00CF0753"/>
    <w:rsid w:val="00CF18C4"/>
    <w:rsid w:val="00CF2213"/>
    <w:rsid w:val="00CF3D90"/>
    <w:rsid w:val="00CF5450"/>
    <w:rsid w:val="00CF56E4"/>
    <w:rsid w:val="00CF6A0C"/>
    <w:rsid w:val="00CF7093"/>
    <w:rsid w:val="00CF7320"/>
    <w:rsid w:val="00D00608"/>
    <w:rsid w:val="00D04842"/>
    <w:rsid w:val="00D04B47"/>
    <w:rsid w:val="00D06425"/>
    <w:rsid w:val="00D1118F"/>
    <w:rsid w:val="00D11AD9"/>
    <w:rsid w:val="00D12DF6"/>
    <w:rsid w:val="00D12EB2"/>
    <w:rsid w:val="00D134ED"/>
    <w:rsid w:val="00D14543"/>
    <w:rsid w:val="00D15C6A"/>
    <w:rsid w:val="00D203A8"/>
    <w:rsid w:val="00D209C7"/>
    <w:rsid w:val="00D22D1F"/>
    <w:rsid w:val="00D24FB8"/>
    <w:rsid w:val="00D252A7"/>
    <w:rsid w:val="00D2582C"/>
    <w:rsid w:val="00D3045C"/>
    <w:rsid w:val="00D344DA"/>
    <w:rsid w:val="00D35055"/>
    <w:rsid w:val="00D35928"/>
    <w:rsid w:val="00D36851"/>
    <w:rsid w:val="00D40125"/>
    <w:rsid w:val="00D41022"/>
    <w:rsid w:val="00D414E8"/>
    <w:rsid w:val="00D41781"/>
    <w:rsid w:val="00D41CF6"/>
    <w:rsid w:val="00D43F05"/>
    <w:rsid w:val="00D4549C"/>
    <w:rsid w:val="00D474E9"/>
    <w:rsid w:val="00D5073E"/>
    <w:rsid w:val="00D53375"/>
    <w:rsid w:val="00D533C7"/>
    <w:rsid w:val="00D6293F"/>
    <w:rsid w:val="00D63BD0"/>
    <w:rsid w:val="00D64B0D"/>
    <w:rsid w:val="00D64EE7"/>
    <w:rsid w:val="00D65800"/>
    <w:rsid w:val="00D706B5"/>
    <w:rsid w:val="00D70F0D"/>
    <w:rsid w:val="00D7198E"/>
    <w:rsid w:val="00D719CC"/>
    <w:rsid w:val="00D730CE"/>
    <w:rsid w:val="00D733B6"/>
    <w:rsid w:val="00D74108"/>
    <w:rsid w:val="00D74FA0"/>
    <w:rsid w:val="00D75CB9"/>
    <w:rsid w:val="00D76350"/>
    <w:rsid w:val="00D76B75"/>
    <w:rsid w:val="00D76D90"/>
    <w:rsid w:val="00D807D8"/>
    <w:rsid w:val="00D812E0"/>
    <w:rsid w:val="00D81FCB"/>
    <w:rsid w:val="00D836FD"/>
    <w:rsid w:val="00D85E6B"/>
    <w:rsid w:val="00D87B0B"/>
    <w:rsid w:val="00D906F6"/>
    <w:rsid w:val="00D90C85"/>
    <w:rsid w:val="00D92698"/>
    <w:rsid w:val="00D9320C"/>
    <w:rsid w:val="00D94045"/>
    <w:rsid w:val="00D951ED"/>
    <w:rsid w:val="00D95A43"/>
    <w:rsid w:val="00D96511"/>
    <w:rsid w:val="00D96798"/>
    <w:rsid w:val="00DA3686"/>
    <w:rsid w:val="00DA38DA"/>
    <w:rsid w:val="00DA49F0"/>
    <w:rsid w:val="00DA5CAD"/>
    <w:rsid w:val="00DA60C9"/>
    <w:rsid w:val="00DA63A3"/>
    <w:rsid w:val="00DB07DA"/>
    <w:rsid w:val="00DB1B14"/>
    <w:rsid w:val="00DB2184"/>
    <w:rsid w:val="00DB28D0"/>
    <w:rsid w:val="00DB477F"/>
    <w:rsid w:val="00DB4815"/>
    <w:rsid w:val="00DB54F8"/>
    <w:rsid w:val="00DB5C5A"/>
    <w:rsid w:val="00DB615B"/>
    <w:rsid w:val="00DB6680"/>
    <w:rsid w:val="00DB6DAD"/>
    <w:rsid w:val="00DC06E1"/>
    <w:rsid w:val="00DC0F94"/>
    <w:rsid w:val="00DC1703"/>
    <w:rsid w:val="00DC3872"/>
    <w:rsid w:val="00DC3EBC"/>
    <w:rsid w:val="00DC4381"/>
    <w:rsid w:val="00DC5C0A"/>
    <w:rsid w:val="00DC617C"/>
    <w:rsid w:val="00DC6876"/>
    <w:rsid w:val="00DC6A60"/>
    <w:rsid w:val="00DC71B9"/>
    <w:rsid w:val="00DC75BB"/>
    <w:rsid w:val="00DD077D"/>
    <w:rsid w:val="00DD19F2"/>
    <w:rsid w:val="00DD31B6"/>
    <w:rsid w:val="00DD5016"/>
    <w:rsid w:val="00DD5AF6"/>
    <w:rsid w:val="00DD606E"/>
    <w:rsid w:val="00DD7827"/>
    <w:rsid w:val="00DE0400"/>
    <w:rsid w:val="00DE27C5"/>
    <w:rsid w:val="00DE3028"/>
    <w:rsid w:val="00DE3CD8"/>
    <w:rsid w:val="00DE5798"/>
    <w:rsid w:val="00DE5862"/>
    <w:rsid w:val="00DE5C89"/>
    <w:rsid w:val="00DE5CFD"/>
    <w:rsid w:val="00DE5F30"/>
    <w:rsid w:val="00DE72E7"/>
    <w:rsid w:val="00DF01B3"/>
    <w:rsid w:val="00DF0411"/>
    <w:rsid w:val="00DF1090"/>
    <w:rsid w:val="00DF2AB3"/>
    <w:rsid w:val="00DF317F"/>
    <w:rsid w:val="00DF42AA"/>
    <w:rsid w:val="00DF45F5"/>
    <w:rsid w:val="00DF5DDF"/>
    <w:rsid w:val="00DF6744"/>
    <w:rsid w:val="00DF7528"/>
    <w:rsid w:val="00DF771C"/>
    <w:rsid w:val="00E002A7"/>
    <w:rsid w:val="00E0130B"/>
    <w:rsid w:val="00E01418"/>
    <w:rsid w:val="00E01EA1"/>
    <w:rsid w:val="00E048B0"/>
    <w:rsid w:val="00E04AA1"/>
    <w:rsid w:val="00E04B4B"/>
    <w:rsid w:val="00E12E06"/>
    <w:rsid w:val="00E144AD"/>
    <w:rsid w:val="00E16885"/>
    <w:rsid w:val="00E20153"/>
    <w:rsid w:val="00E20B04"/>
    <w:rsid w:val="00E21292"/>
    <w:rsid w:val="00E222F7"/>
    <w:rsid w:val="00E23FDE"/>
    <w:rsid w:val="00E2409B"/>
    <w:rsid w:val="00E24B4F"/>
    <w:rsid w:val="00E27D30"/>
    <w:rsid w:val="00E27FC3"/>
    <w:rsid w:val="00E30C5B"/>
    <w:rsid w:val="00E34256"/>
    <w:rsid w:val="00E345D8"/>
    <w:rsid w:val="00E34629"/>
    <w:rsid w:val="00E353FF"/>
    <w:rsid w:val="00E36425"/>
    <w:rsid w:val="00E36DFC"/>
    <w:rsid w:val="00E41379"/>
    <w:rsid w:val="00E414A1"/>
    <w:rsid w:val="00E46426"/>
    <w:rsid w:val="00E47BEA"/>
    <w:rsid w:val="00E50A98"/>
    <w:rsid w:val="00E52B5E"/>
    <w:rsid w:val="00E54BDD"/>
    <w:rsid w:val="00E55191"/>
    <w:rsid w:val="00E565D2"/>
    <w:rsid w:val="00E57238"/>
    <w:rsid w:val="00E5777E"/>
    <w:rsid w:val="00E57C16"/>
    <w:rsid w:val="00E6037C"/>
    <w:rsid w:val="00E60D56"/>
    <w:rsid w:val="00E6104E"/>
    <w:rsid w:val="00E6252C"/>
    <w:rsid w:val="00E645FE"/>
    <w:rsid w:val="00E64A03"/>
    <w:rsid w:val="00E71339"/>
    <w:rsid w:val="00E7194B"/>
    <w:rsid w:val="00E71D52"/>
    <w:rsid w:val="00E739FE"/>
    <w:rsid w:val="00E74C2D"/>
    <w:rsid w:val="00E774A8"/>
    <w:rsid w:val="00E8066B"/>
    <w:rsid w:val="00E81063"/>
    <w:rsid w:val="00E8161A"/>
    <w:rsid w:val="00E838D7"/>
    <w:rsid w:val="00E84405"/>
    <w:rsid w:val="00E85489"/>
    <w:rsid w:val="00E85FF7"/>
    <w:rsid w:val="00E86587"/>
    <w:rsid w:val="00E90D91"/>
    <w:rsid w:val="00E90DFE"/>
    <w:rsid w:val="00E91CC0"/>
    <w:rsid w:val="00E92447"/>
    <w:rsid w:val="00E92AB0"/>
    <w:rsid w:val="00E93CE6"/>
    <w:rsid w:val="00E94633"/>
    <w:rsid w:val="00E96609"/>
    <w:rsid w:val="00EA1A38"/>
    <w:rsid w:val="00EA1BD7"/>
    <w:rsid w:val="00EA25BB"/>
    <w:rsid w:val="00EA2A63"/>
    <w:rsid w:val="00EA4659"/>
    <w:rsid w:val="00EA484D"/>
    <w:rsid w:val="00EA4FCE"/>
    <w:rsid w:val="00EA54D9"/>
    <w:rsid w:val="00EA5569"/>
    <w:rsid w:val="00EA57C5"/>
    <w:rsid w:val="00EA58AE"/>
    <w:rsid w:val="00EA6BD7"/>
    <w:rsid w:val="00EA7420"/>
    <w:rsid w:val="00EA7439"/>
    <w:rsid w:val="00EB08F8"/>
    <w:rsid w:val="00EB0FE0"/>
    <w:rsid w:val="00EB1102"/>
    <w:rsid w:val="00EB14A8"/>
    <w:rsid w:val="00EB173B"/>
    <w:rsid w:val="00EB1A10"/>
    <w:rsid w:val="00EB2112"/>
    <w:rsid w:val="00EB314A"/>
    <w:rsid w:val="00EB39FA"/>
    <w:rsid w:val="00EB4527"/>
    <w:rsid w:val="00EB45A6"/>
    <w:rsid w:val="00EB4E45"/>
    <w:rsid w:val="00EB5E43"/>
    <w:rsid w:val="00EB695E"/>
    <w:rsid w:val="00EC1A26"/>
    <w:rsid w:val="00EC2EA1"/>
    <w:rsid w:val="00EC3A9C"/>
    <w:rsid w:val="00EC4D39"/>
    <w:rsid w:val="00EC5A30"/>
    <w:rsid w:val="00EC61BF"/>
    <w:rsid w:val="00EC71BD"/>
    <w:rsid w:val="00EC776E"/>
    <w:rsid w:val="00ED0C3B"/>
    <w:rsid w:val="00ED2808"/>
    <w:rsid w:val="00ED331D"/>
    <w:rsid w:val="00ED3DA2"/>
    <w:rsid w:val="00ED45AC"/>
    <w:rsid w:val="00ED4C70"/>
    <w:rsid w:val="00ED7911"/>
    <w:rsid w:val="00EE02DE"/>
    <w:rsid w:val="00EE04E3"/>
    <w:rsid w:val="00EE1D39"/>
    <w:rsid w:val="00EE22F9"/>
    <w:rsid w:val="00EE27A0"/>
    <w:rsid w:val="00EE2E73"/>
    <w:rsid w:val="00EE412A"/>
    <w:rsid w:val="00EE4685"/>
    <w:rsid w:val="00EE5450"/>
    <w:rsid w:val="00EE5F5D"/>
    <w:rsid w:val="00EE6543"/>
    <w:rsid w:val="00EE657D"/>
    <w:rsid w:val="00EE6844"/>
    <w:rsid w:val="00EE6BFF"/>
    <w:rsid w:val="00EE77C5"/>
    <w:rsid w:val="00EF04C5"/>
    <w:rsid w:val="00EF0741"/>
    <w:rsid w:val="00EF09D2"/>
    <w:rsid w:val="00EF0B2B"/>
    <w:rsid w:val="00EF110F"/>
    <w:rsid w:val="00EF2304"/>
    <w:rsid w:val="00EF25C9"/>
    <w:rsid w:val="00EF2A73"/>
    <w:rsid w:val="00EF2CA0"/>
    <w:rsid w:val="00EF3D9C"/>
    <w:rsid w:val="00EF43EB"/>
    <w:rsid w:val="00EF52A2"/>
    <w:rsid w:val="00EF5E20"/>
    <w:rsid w:val="00EF600A"/>
    <w:rsid w:val="00EF76D8"/>
    <w:rsid w:val="00F001D8"/>
    <w:rsid w:val="00F00201"/>
    <w:rsid w:val="00F0158C"/>
    <w:rsid w:val="00F02D00"/>
    <w:rsid w:val="00F03E9D"/>
    <w:rsid w:val="00F0400B"/>
    <w:rsid w:val="00F04220"/>
    <w:rsid w:val="00F045A6"/>
    <w:rsid w:val="00F05E0C"/>
    <w:rsid w:val="00F060A0"/>
    <w:rsid w:val="00F06837"/>
    <w:rsid w:val="00F13D50"/>
    <w:rsid w:val="00F160F1"/>
    <w:rsid w:val="00F1647D"/>
    <w:rsid w:val="00F17FDB"/>
    <w:rsid w:val="00F20040"/>
    <w:rsid w:val="00F218CE"/>
    <w:rsid w:val="00F24687"/>
    <w:rsid w:val="00F24866"/>
    <w:rsid w:val="00F25426"/>
    <w:rsid w:val="00F2568B"/>
    <w:rsid w:val="00F25C34"/>
    <w:rsid w:val="00F2642A"/>
    <w:rsid w:val="00F27E1F"/>
    <w:rsid w:val="00F31110"/>
    <w:rsid w:val="00F346B2"/>
    <w:rsid w:val="00F34EB6"/>
    <w:rsid w:val="00F35569"/>
    <w:rsid w:val="00F35CF9"/>
    <w:rsid w:val="00F360B2"/>
    <w:rsid w:val="00F37A32"/>
    <w:rsid w:val="00F408F0"/>
    <w:rsid w:val="00F409B1"/>
    <w:rsid w:val="00F41082"/>
    <w:rsid w:val="00F414AD"/>
    <w:rsid w:val="00F422A6"/>
    <w:rsid w:val="00F43673"/>
    <w:rsid w:val="00F439C4"/>
    <w:rsid w:val="00F442E9"/>
    <w:rsid w:val="00F452F0"/>
    <w:rsid w:val="00F50577"/>
    <w:rsid w:val="00F505BE"/>
    <w:rsid w:val="00F54A8C"/>
    <w:rsid w:val="00F55718"/>
    <w:rsid w:val="00F55CB7"/>
    <w:rsid w:val="00F56954"/>
    <w:rsid w:val="00F57D6E"/>
    <w:rsid w:val="00F60792"/>
    <w:rsid w:val="00F61EAD"/>
    <w:rsid w:val="00F6200B"/>
    <w:rsid w:val="00F64251"/>
    <w:rsid w:val="00F64F29"/>
    <w:rsid w:val="00F6539E"/>
    <w:rsid w:val="00F66811"/>
    <w:rsid w:val="00F67E1E"/>
    <w:rsid w:val="00F706B0"/>
    <w:rsid w:val="00F71026"/>
    <w:rsid w:val="00F731C9"/>
    <w:rsid w:val="00F73915"/>
    <w:rsid w:val="00F739AE"/>
    <w:rsid w:val="00F73B9D"/>
    <w:rsid w:val="00F77102"/>
    <w:rsid w:val="00F77CF2"/>
    <w:rsid w:val="00F8060F"/>
    <w:rsid w:val="00F80A2E"/>
    <w:rsid w:val="00F81495"/>
    <w:rsid w:val="00F8282B"/>
    <w:rsid w:val="00F83B18"/>
    <w:rsid w:val="00F83CAD"/>
    <w:rsid w:val="00F84281"/>
    <w:rsid w:val="00F84F42"/>
    <w:rsid w:val="00F91349"/>
    <w:rsid w:val="00F91EEF"/>
    <w:rsid w:val="00F931AF"/>
    <w:rsid w:val="00F935F7"/>
    <w:rsid w:val="00F950E8"/>
    <w:rsid w:val="00F963B6"/>
    <w:rsid w:val="00F96C3B"/>
    <w:rsid w:val="00F96EAD"/>
    <w:rsid w:val="00F97940"/>
    <w:rsid w:val="00FA136F"/>
    <w:rsid w:val="00FA1FD1"/>
    <w:rsid w:val="00FA2B45"/>
    <w:rsid w:val="00FA2E50"/>
    <w:rsid w:val="00FA605A"/>
    <w:rsid w:val="00FA61E1"/>
    <w:rsid w:val="00FA7786"/>
    <w:rsid w:val="00FB071D"/>
    <w:rsid w:val="00FB093A"/>
    <w:rsid w:val="00FB0C3F"/>
    <w:rsid w:val="00FB21A4"/>
    <w:rsid w:val="00FB3A7A"/>
    <w:rsid w:val="00FB3BB0"/>
    <w:rsid w:val="00FB45F0"/>
    <w:rsid w:val="00FB4E53"/>
    <w:rsid w:val="00FB641B"/>
    <w:rsid w:val="00FC0283"/>
    <w:rsid w:val="00FC2106"/>
    <w:rsid w:val="00FC23BB"/>
    <w:rsid w:val="00FC2963"/>
    <w:rsid w:val="00FC3203"/>
    <w:rsid w:val="00FC36E6"/>
    <w:rsid w:val="00FC3F16"/>
    <w:rsid w:val="00FD075F"/>
    <w:rsid w:val="00FD1846"/>
    <w:rsid w:val="00FD19FD"/>
    <w:rsid w:val="00FD2877"/>
    <w:rsid w:val="00FD4356"/>
    <w:rsid w:val="00FD4BB6"/>
    <w:rsid w:val="00FD61B6"/>
    <w:rsid w:val="00FD70C6"/>
    <w:rsid w:val="00FD74B5"/>
    <w:rsid w:val="00FD78EA"/>
    <w:rsid w:val="00FD7E0E"/>
    <w:rsid w:val="00FE0869"/>
    <w:rsid w:val="00FE4DE6"/>
    <w:rsid w:val="00FE5A4B"/>
    <w:rsid w:val="00FF09D8"/>
    <w:rsid w:val="00FF0F13"/>
    <w:rsid w:val="00FF16EB"/>
    <w:rsid w:val="00FF3A67"/>
    <w:rsid w:val="00FF4490"/>
    <w:rsid w:val="00FF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D19718"/>
  <w15:docId w15:val="{3DE917EF-1006-4E73-BC99-56ED18030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04706A"/>
    <w:rPr>
      <w:sz w:val="24"/>
    </w:rPr>
  </w:style>
  <w:style w:type="paragraph" w:styleId="Heading1">
    <w:name w:val="heading 1"/>
    <w:aliases w:val="Section 1.0"/>
    <w:basedOn w:val="BodyText"/>
    <w:next w:val="Normal"/>
    <w:qFormat/>
    <w:rsid w:val="00F409B1"/>
    <w:pPr>
      <w:keepNext/>
      <w:numPr>
        <w:numId w:val="3"/>
      </w:numPr>
      <w:spacing w:before="480"/>
      <w:outlineLvl w:val="0"/>
    </w:pPr>
    <w:rPr>
      <w:rFonts w:ascii="Arial" w:hAnsi="Arial"/>
      <w:b/>
      <w:kern w:val="28"/>
    </w:rPr>
  </w:style>
  <w:style w:type="paragraph" w:styleId="Heading2">
    <w:name w:val="heading 2"/>
    <w:aliases w:val="Section 1.1"/>
    <w:basedOn w:val="BodyText"/>
    <w:next w:val="BodyText"/>
    <w:qFormat/>
    <w:rsid w:val="00F409B1"/>
    <w:pPr>
      <w:keepNext/>
      <w:numPr>
        <w:ilvl w:val="1"/>
        <w:numId w:val="3"/>
      </w:numPr>
      <w:spacing w:before="360" w:after="240"/>
      <w:outlineLvl w:val="1"/>
    </w:pPr>
    <w:rPr>
      <w:rFonts w:ascii="Arial" w:hAnsi="Arial"/>
      <w:b/>
      <w:kern w:val="14"/>
    </w:rPr>
  </w:style>
  <w:style w:type="paragraph" w:styleId="Heading3">
    <w:name w:val="heading 3"/>
    <w:aliases w:val="Section 1.1.1"/>
    <w:basedOn w:val="BodyText"/>
    <w:next w:val="BodyText"/>
    <w:qFormat/>
    <w:rsid w:val="00BA37DF"/>
    <w:pPr>
      <w:keepNext/>
      <w:numPr>
        <w:ilvl w:val="2"/>
        <w:numId w:val="3"/>
      </w:numPr>
      <w:spacing w:before="360" w:after="240"/>
      <w:outlineLvl w:val="2"/>
    </w:pPr>
    <w:rPr>
      <w:rFonts w:ascii="Arial" w:hAnsi="Arial"/>
      <w:b/>
    </w:rPr>
  </w:style>
  <w:style w:type="paragraph" w:styleId="Heading4">
    <w:name w:val="heading 4"/>
    <w:aliases w:val="Block Label"/>
    <w:basedOn w:val="BodyText"/>
    <w:next w:val="BodyText"/>
    <w:qFormat/>
    <w:rsid w:val="00F409B1"/>
    <w:pPr>
      <w:keepNext/>
      <w:numPr>
        <w:ilvl w:val="3"/>
        <w:numId w:val="3"/>
      </w:numPr>
      <w:spacing w:before="360"/>
      <w:outlineLvl w:val="3"/>
    </w:pPr>
    <w:rPr>
      <w:rFonts w:ascii="Arial" w:hAnsi="Arial"/>
      <w:b/>
      <w:kern w:val="14"/>
    </w:rPr>
  </w:style>
  <w:style w:type="paragraph" w:styleId="Heading5">
    <w:name w:val="heading 5"/>
    <w:aliases w:val="Bold/Italics"/>
    <w:basedOn w:val="BodyText"/>
    <w:next w:val="BodyText"/>
    <w:qFormat/>
    <w:rsid w:val="00F409B1"/>
    <w:pPr>
      <w:numPr>
        <w:ilvl w:val="4"/>
        <w:numId w:val="3"/>
      </w:numPr>
      <w:spacing w:before="360"/>
      <w:outlineLvl w:val="4"/>
    </w:pPr>
    <w:rPr>
      <w:b/>
      <w:i/>
      <w:kern w:val="14"/>
    </w:rPr>
  </w:style>
  <w:style w:type="paragraph" w:styleId="Heading6">
    <w:name w:val="heading 6"/>
    <w:aliases w:val="Italics"/>
    <w:basedOn w:val="Heading5"/>
    <w:next w:val="BlockText"/>
    <w:qFormat/>
    <w:rsid w:val="00F409B1"/>
    <w:pPr>
      <w:numPr>
        <w:ilvl w:val="5"/>
      </w:numPr>
      <w:outlineLvl w:val="5"/>
    </w:pPr>
    <w:rPr>
      <w:b w:val="0"/>
    </w:rPr>
  </w:style>
  <w:style w:type="paragraph" w:styleId="Heading7">
    <w:name w:val="heading 7"/>
    <w:aliases w:val="Task Header"/>
    <w:basedOn w:val="Heading4"/>
    <w:next w:val="BlockText"/>
    <w:qFormat/>
    <w:rsid w:val="00F409B1"/>
    <w:pPr>
      <w:numPr>
        <w:ilvl w:val="6"/>
      </w:numPr>
      <w:outlineLvl w:val="6"/>
    </w:pPr>
    <w:rPr>
      <w:kern w:val="0"/>
    </w:rPr>
  </w:style>
  <w:style w:type="paragraph" w:styleId="Heading8">
    <w:name w:val="heading 8"/>
    <w:aliases w:val="Flow Diagram"/>
    <w:basedOn w:val="Heading4"/>
    <w:next w:val="BodyText"/>
    <w:qFormat/>
    <w:rsid w:val="00F409B1"/>
    <w:pPr>
      <w:numPr>
        <w:ilvl w:val="7"/>
      </w:numPr>
      <w:spacing w:before="0" w:after="60"/>
      <w:outlineLvl w:val="7"/>
    </w:pPr>
  </w:style>
  <w:style w:type="paragraph" w:styleId="Heading9">
    <w:name w:val="heading 9"/>
    <w:basedOn w:val="Normal"/>
    <w:next w:val="Normal"/>
    <w:qFormat/>
    <w:rsid w:val="00F409B1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409B1"/>
    <w:pPr>
      <w:spacing w:after="120"/>
    </w:pPr>
  </w:style>
  <w:style w:type="paragraph" w:styleId="BlockText">
    <w:name w:val="Block Text"/>
    <w:basedOn w:val="Normal"/>
    <w:rsid w:val="00F409B1"/>
    <w:pPr>
      <w:spacing w:before="120" w:after="120"/>
    </w:pPr>
    <w:rPr>
      <w:kern w:val="14"/>
    </w:rPr>
  </w:style>
  <w:style w:type="character" w:styleId="PageNumber">
    <w:name w:val="page number"/>
    <w:basedOn w:val="DefaultParagraphFont"/>
    <w:rsid w:val="00F409B1"/>
  </w:style>
  <w:style w:type="paragraph" w:customStyle="1" w:styleId="TitlePage1">
    <w:name w:val="Title Page 1"/>
    <w:next w:val="BodyText"/>
    <w:rsid w:val="00F409B1"/>
    <w:pPr>
      <w:spacing w:before="120" w:after="120"/>
      <w:jc w:val="center"/>
    </w:pPr>
    <w:rPr>
      <w:rFonts w:ascii="Arial" w:hAnsi="Arial"/>
      <w:b/>
      <w:noProof/>
    </w:rPr>
  </w:style>
  <w:style w:type="paragraph" w:customStyle="1" w:styleId="TitlePage2">
    <w:name w:val="Title Page 2"/>
    <w:basedOn w:val="BodyText"/>
    <w:next w:val="BlockText"/>
    <w:rsid w:val="00F409B1"/>
    <w:pPr>
      <w:spacing w:before="1440" w:after="0"/>
      <w:jc w:val="center"/>
    </w:pPr>
    <w:rPr>
      <w:rFonts w:ascii="Arial" w:hAnsi="Arial"/>
      <w:sz w:val="16"/>
    </w:rPr>
  </w:style>
  <w:style w:type="paragraph" w:customStyle="1" w:styleId="TitlePage3">
    <w:name w:val="Title Page 3"/>
    <w:basedOn w:val="TitlePage2"/>
    <w:next w:val="BodyText"/>
    <w:rsid w:val="00F409B1"/>
    <w:pPr>
      <w:spacing w:before="120"/>
    </w:pPr>
  </w:style>
  <w:style w:type="paragraph" w:customStyle="1" w:styleId="BlockLine">
    <w:name w:val="Block Line"/>
    <w:basedOn w:val="Normal"/>
    <w:next w:val="BodyText"/>
    <w:rsid w:val="00F409B1"/>
    <w:pPr>
      <w:keepNext/>
      <w:pBdr>
        <w:top w:val="single" w:sz="6" w:space="1" w:color="auto"/>
        <w:between w:val="single" w:sz="6" w:space="1" w:color="auto"/>
      </w:pBdr>
      <w:ind w:left="1699"/>
    </w:pPr>
    <w:rPr>
      <w:kern w:val="14"/>
      <w:sz w:val="12"/>
    </w:rPr>
  </w:style>
  <w:style w:type="paragraph" w:customStyle="1" w:styleId="BulletText1">
    <w:name w:val="Bullet Text 1"/>
    <w:basedOn w:val="BodyText"/>
    <w:rsid w:val="00F409B1"/>
    <w:pPr>
      <w:numPr>
        <w:numId w:val="4"/>
      </w:numPr>
      <w:spacing w:before="60" w:after="40"/>
    </w:pPr>
    <w:rPr>
      <w:kern w:val="14"/>
    </w:rPr>
  </w:style>
  <w:style w:type="paragraph" w:styleId="TOC1">
    <w:name w:val="toc 1"/>
    <w:basedOn w:val="BodyText"/>
    <w:next w:val="BodyText"/>
    <w:uiPriority w:val="39"/>
    <w:rsid w:val="00F409B1"/>
    <w:pPr>
      <w:spacing w:before="120" w:after="0"/>
    </w:pPr>
    <w:rPr>
      <w:rFonts w:asciiTheme="minorHAnsi" w:hAnsiTheme="minorHAnsi"/>
      <w:b/>
      <w:bCs/>
      <w:i/>
      <w:iCs/>
      <w:szCs w:val="24"/>
    </w:rPr>
  </w:style>
  <w:style w:type="paragraph" w:styleId="TOC4">
    <w:name w:val="toc 4"/>
    <w:basedOn w:val="Normal"/>
    <w:next w:val="Normal"/>
    <w:uiPriority w:val="39"/>
    <w:rsid w:val="00F409B1"/>
    <w:pPr>
      <w:ind w:left="720"/>
    </w:pPr>
    <w:rPr>
      <w:rFonts w:asciiTheme="minorHAnsi" w:hAnsiTheme="minorHAnsi"/>
      <w:sz w:val="20"/>
    </w:rPr>
  </w:style>
  <w:style w:type="paragraph" w:styleId="TOC2">
    <w:name w:val="toc 2"/>
    <w:basedOn w:val="TOC1"/>
    <w:next w:val="BodyText"/>
    <w:uiPriority w:val="39"/>
    <w:rsid w:val="00F409B1"/>
    <w:pPr>
      <w:ind w:left="240"/>
    </w:pPr>
    <w:rPr>
      <w:i w:val="0"/>
      <w:iCs w:val="0"/>
      <w:sz w:val="22"/>
      <w:szCs w:val="22"/>
    </w:rPr>
  </w:style>
  <w:style w:type="paragraph" w:customStyle="1" w:styleId="TableText">
    <w:name w:val="Table Text"/>
    <w:basedOn w:val="BodyText"/>
    <w:rsid w:val="00F409B1"/>
    <w:pPr>
      <w:spacing w:before="120"/>
    </w:pPr>
    <w:rPr>
      <w:kern w:val="14"/>
    </w:rPr>
  </w:style>
  <w:style w:type="paragraph" w:styleId="Footer">
    <w:name w:val="footer"/>
    <w:basedOn w:val="Normal"/>
    <w:link w:val="FooterChar"/>
    <w:uiPriority w:val="99"/>
    <w:rsid w:val="00F409B1"/>
    <w:pPr>
      <w:pBdr>
        <w:top w:val="single" w:sz="4" w:space="1" w:color="auto"/>
      </w:pBdr>
      <w:tabs>
        <w:tab w:val="right" w:pos="9360"/>
        <w:tab w:val="right" w:pos="14220"/>
      </w:tabs>
    </w:pPr>
    <w:rPr>
      <w:kern w:val="2"/>
      <w:sz w:val="20"/>
    </w:rPr>
  </w:style>
  <w:style w:type="paragraph" w:styleId="TOC3">
    <w:name w:val="toc 3"/>
    <w:basedOn w:val="Normal"/>
    <w:next w:val="Normal"/>
    <w:uiPriority w:val="39"/>
    <w:rsid w:val="00F409B1"/>
    <w:pPr>
      <w:ind w:left="480"/>
    </w:pPr>
    <w:rPr>
      <w:rFonts w:asciiTheme="minorHAnsi" w:hAnsiTheme="minorHAnsi"/>
      <w:sz w:val="20"/>
    </w:rPr>
  </w:style>
  <w:style w:type="paragraph" w:styleId="Header">
    <w:name w:val="header"/>
    <w:basedOn w:val="Normal"/>
    <w:rsid w:val="00F409B1"/>
    <w:pPr>
      <w:tabs>
        <w:tab w:val="center" w:pos="4320"/>
        <w:tab w:val="right" w:pos="8640"/>
      </w:tabs>
    </w:pPr>
  </w:style>
  <w:style w:type="paragraph" w:customStyle="1" w:styleId="TitlePage4">
    <w:name w:val="Title Page 4"/>
    <w:basedOn w:val="TitlePage3"/>
    <w:next w:val="BodyText"/>
    <w:rsid w:val="00F409B1"/>
    <w:pPr>
      <w:spacing w:before="240"/>
    </w:pPr>
  </w:style>
  <w:style w:type="paragraph" w:styleId="FootnoteText">
    <w:name w:val="footnote text"/>
    <w:basedOn w:val="Normal"/>
    <w:link w:val="FootnoteTextChar"/>
    <w:semiHidden/>
    <w:rsid w:val="00F409B1"/>
    <w:rPr>
      <w:sz w:val="20"/>
    </w:rPr>
  </w:style>
  <w:style w:type="paragraph" w:customStyle="1" w:styleId="DocumentTOC">
    <w:name w:val="Document TOC"/>
    <w:basedOn w:val="BodyText"/>
    <w:next w:val="Normal"/>
    <w:rsid w:val="00F409B1"/>
    <w:pPr>
      <w:spacing w:before="480" w:after="240"/>
    </w:pPr>
    <w:rPr>
      <w:rFonts w:ascii="Arial" w:hAnsi="Arial"/>
      <w:caps/>
      <w:sz w:val="28"/>
    </w:rPr>
  </w:style>
  <w:style w:type="paragraph" w:customStyle="1" w:styleId="ReferenceHeader">
    <w:name w:val="Reference Header"/>
    <w:basedOn w:val="Normal"/>
    <w:rsid w:val="00F409B1"/>
    <w:pPr>
      <w:keepNext/>
      <w:spacing w:before="120" w:after="60"/>
      <w:jc w:val="center"/>
    </w:pPr>
    <w:rPr>
      <w:b/>
      <w:kern w:val="14"/>
      <w:sz w:val="20"/>
    </w:rPr>
  </w:style>
  <w:style w:type="paragraph" w:customStyle="1" w:styleId="Header-Center">
    <w:name w:val="Header - Center"/>
    <w:basedOn w:val="Normal"/>
    <w:rsid w:val="00F409B1"/>
    <w:pPr>
      <w:spacing w:after="240"/>
      <w:jc w:val="center"/>
    </w:pPr>
    <w:rPr>
      <w:rFonts w:ascii="Arial" w:hAnsi="Arial"/>
      <w:color w:val="000000"/>
      <w:sz w:val="20"/>
    </w:rPr>
  </w:style>
  <w:style w:type="paragraph" w:customStyle="1" w:styleId="BulletText2">
    <w:name w:val="Bullet Text 2"/>
    <w:basedOn w:val="BulletText1"/>
    <w:rsid w:val="00F409B1"/>
    <w:pPr>
      <w:numPr>
        <w:numId w:val="5"/>
      </w:numPr>
    </w:pPr>
  </w:style>
  <w:style w:type="paragraph" w:customStyle="1" w:styleId="TitleofDocument">
    <w:name w:val="Title of Document"/>
    <w:basedOn w:val="Heading1"/>
    <w:rsid w:val="00F409B1"/>
    <w:pPr>
      <w:numPr>
        <w:numId w:val="0"/>
      </w:numPr>
      <w:spacing w:before="2880" w:after="960"/>
      <w:jc w:val="center"/>
      <w:outlineLvl w:val="9"/>
    </w:pPr>
    <w:rPr>
      <w:sz w:val="40"/>
    </w:rPr>
  </w:style>
  <w:style w:type="paragraph" w:customStyle="1" w:styleId="ApprovalSign1">
    <w:name w:val="Approval Sign 1"/>
    <w:basedOn w:val="BlockText"/>
    <w:rsid w:val="00F409B1"/>
    <w:pPr>
      <w:spacing w:before="360" w:after="0"/>
    </w:pPr>
    <w:rPr>
      <w:caps/>
      <w:sz w:val="20"/>
    </w:rPr>
  </w:style>
  <w:style w:type="paragraph" w:customStyle="1" w:styleId="ApprovalSign1A">
    <w:name w:val="Approval Sign 1A"/>
    <w:basedOn w:val="ApprovalSign1"/>
    <w:rsid w:val="00F409B1"/>
    <w:pPr>
      <w:spacing w:before="60" w:after="60"/>
      <w:jc w:val="center"/>
    </w:pPr>
    <w:rPr>
      <w:caps w:val="0"/>
      <w:sz w:val="24"/>
    </w:rPr>
  </w:style>
  <w:style w:type="paragraph" w:customStyle="1" w:styleId="ApprovalSign2">
    <w:name w:val="Approval Sign 2"/>
    <w:basedOn w:val="BlockText"/>
    <w:rsid w:val="00F409B1"/>
    <w:pPr>
      <w:spacing w:before="0" w:after="0"/>
    </w:pPr>
    <w:rPr>
      <w:sz w:val="18"/>
    </w:rPr>
  </w:style>
  <w:style w:type="paragraph" w:customStyle="1" w:styleId="ApprovalSign3">
    <w:name w:val="Approval Sign 3"/>
    <w:basedOn w:val="ApprovalSign1"/>
    <w:rsid w:val="00F409B1"/>
    <w:pPr>
      <w:spacing w:before="240"/>
      <w:ind w:left="-18"/>
      <w:jc w:val="right"/>
    </w:pPr>
    <w:rPr>
      <w:rFonts w:ascii="Arial" w:hAnsi="Arial"/>
      <w:b/>
      <w:caps w:val="0"/>
    </w:rPr>
  </w:style>
  <w:style w:type="paragraph" w:customStyle="1" w:styleId="BlockText-NoSpacing">
    <w:name w:val="Block Text-No Spacing"/>
    <w:basedOn w:val="BlockText"/>
    <w:rsid w:val="00F409B1"/>
    <w:pPr>
      <w:spacing w:before="0" w:after="0"/>
    </w:pPr>
    <w:rPr>
      <w:kern w:val="0"/>
    </w:rPr>
  </w:style>
  <w:style w:type="paragraph" w:customStyle="1" w:styleId="DocInfo">
    <w:name w:val="Doc Info"/>
    <w:basedOn w:val="Normal"/>
    <w:rsid w:val="00F409B1"/>
    <w:pPr>
      <w:keepNext/>
      <w:spacing w:before="240" w:after="60"/>
    </w:pPr>
    <w:rPr>
      <w:rFonts w:ascii="Arial" w:hAnsi="Arial"/>
      <w:b/>
      <w:kern w:val="14"/>
      <w:sz w:val="20"/>
    </w:rPr>
  </w:style>
  <w:style w:type="paragraph" w:customStyle="1" w:styleId="BlockText-SpaceBefore">
    <w:name w:val="Block Text-Space Before"/>
    <w:basedOn w:val="BlockText"/>
    <w:next w:val="BlockText"/>
    <w:rsid w:val="00F409B1"/>
    <w:pPr>
      <w:spacing w:before="240"/>
    </w:pPr>
  </w:style>
  <w:style w:type="paragraph" w:styleId="Caption">
    <w:name w:val="caption"/>
    <w:basedOn w:val="Normal"/>
    <w:next w:val="Normal"/>
    <w:qFormat/>
    <w:rsid w:val="00F409B1"/>
    <w:pPr>
      <w:spacing w:before="120" w:after="120"/>
    </w:pPr>
    <w:rPr>
      <w:b/>
    </w:rPr>
  </w:style>
  <w:style w:type="paragraph" w:customStyle="1" w:styleId="I0">
    <w:name w:val="I0"/>
    <w:basedOn w:val="Normal"/>
    <w:rsid w:val="00F409B1"/>
    <w:pPr>
      <w:spacing w:before="240"/>
    </w:pPr>
  </w:style>
  <w:style w:type="paragraph" w:customStyle="1" w:styleId="WebPageBreak">
    <w:name w:val="Web Page Break"/>
    <w:basedOn w:val="BlockText"/>
    <w:next w:val="BodyText"/>
    <w:rsid w:val="00F409B1"/>
    <w:pPr>
      <w:spacing w:after="0"/>
    </w:pPr>
    <w:rPr>
      <w:vanish/>
    </w:rPr>
  </w:style>
  <w:style w:type="paragraph" w:customStyle="1" w:styleId="NumberedList">
    <w:name w:val="Numbered List"/>
    <w:basedOn w:val="BulletText1"/>
    <w:rsid w:val="00F409B1"/>
    <w:pPr>
      <w:spacing w:before="120" w:after="120"/>
    </w:pPr>
  </w:style>
  <w:style w:type="paragraph" w:customStyle="1" w:styleId="Hyperlink1">
    <w:name w:val="Hyperlink1"/>
    <w:basedOn w:val="BlockText"/>
    <w:rsid w:val="00F409B1"/>
    <w:rPr>
      <w:b/>
    </w:rPr>
  </w:style>
  <w:style w:type="paragraph" w:customStyle="1" w:styleId="UNIXCommandStyle">
    <w:name w:val="UNIX Command Style"/>
    <w:basedOn w:val="BlockText"/>
    <w:rsid w:val="00F409B1"/>
    <w:pPr>
      <w:ind w:left="720"/>
    </w:pPr>
    <w:rPr>
      <w:rFonts w:ascii="Courier New" w:hAnsi="Courier New"/>
      <w:b/>
    </w:rPr>
  </w:style>
  <w:style w:type="character" w:customStyle="1" w:styleId="UNIXCommandFont">
    <w:name w:val="UNIX Command Font"/>
    <w:rsid w:val="00F409B1"/>
    <w:rPr>
      <w:rFonts w:ascii="Courier New" w:hAnsi="Courier New"/>
      <w:b/>
      <w:sz w:val="24"/>
    </w:rPr>
  </w:style>
  <w:style w:type="paragraph" w:styleId="BodyTextIndent">
    <w:name w:val="Body Text Indent"/>
    <w:basedOn w:val="Normal"/>
    <w:rsid w:val="00F409B1"/>
    <w:pPr>
      <w:ind w:left="810" w:hanging="90"/>
    </w:pPr>
  </w:style>
  <w:style w:type="character" w:styleId="Hyperlink">
    <w:name w:val="Hyperlink"/>
    <w:basedOn w:val="DefaultParagraphFont"/>
    <w:uiPriority w:val="99"/>
    <w:rsid w:val="00F409B1"/>
    <w:rPr>
      <w:color w:val="0000FF"/>
      <w:u w:val="single"/>
    </w:rPr>
  </w:style>
  <w:style w:type="character" w:styleId="FootnoteReference">
    <w:name w:val="footnote reference"/>
    <w:basedOn w:val="DefaultParagraphFont"/>
    <w:semiHidden/>
    <w:rsid w:val="00F409B1"/>
    <w:rPr>
      <w:vertAlign w:val="superscript"/>
    </w:rPr>
  </w:style>
  <w:style w:type="character" w:styleId="FollowedHyperlink">
    <w:name w:val="FollowedHyperlink"/>
    <w:basedOn w:val="DefaultParagraphFont"/>
    <w:rsid w:val="00F409B1"/>
    <w:rPr>
      <w:color w:val="800080"/>
      <w:u w:val="single"/>
    </w:rPr>
  </w:style>
  <w:style w:type="paragraph" w:customStyle="1" w:styleId="AppendixHeading2">
    <w:name w:val="Appendix Heading 2"/>
    <w:basedOn w:val="Normal"/>
    <w:next w:val="Normal"/>
    <w:rsid w:val="00F409B1"/>
    <w:pPr>
      <w:keepNext/>
      <w:numPr>
        <w:ilvl w:val="1"/>
        <w:numId w:val="2"/>
      </w:numPr>
      <w:tabs>
        <w:tab w:val="left" w:pos="630"/>
      </w:tabs>
      <w:spacing w:before="480" w:after="120"/>
      <w:ind w:left="432"/>
      <w:outlineLvl w:val="0"/>
    </w:pPr>
    <w:rPr>
      <w:rFonts w:ascii="Arial" w:hAnsi="Arial"/>
      <w:b/>
      <w:kern w:val="28"/>
    </w:rPr>
  </w:style>
  <w:style w:type="paragraph" w:customStyle="1" w:styleId="AppendixHeading1">
    <w:name w:val="Appendix Heading 1"/>
    <w:basedOn w:val="Heading1"/>
    <w:next w:val="Normal"/>
    <w:rsid w:val="00F409B1"/>
    <w:pPr>
      <w:numPr>
        <w:numId w:val="1"/>
      </w:numPr>
    </w:pPr>
  </w:style>
  <w:style w:type="paragraph" w:customStyle="1" w:styleId="Caption-figure">
    <w:name w:val="Caption - figure"/>
    <w:basedOn w:val="Caption"/>
    <w:next w:val="Normal"/>
    <w:rsid w:val="00F409B1"/>
    <w:pPr>
      <w:jc w:val="center"/>
    </w:pPr>
  </w:style>
  <w:style w:type="paragraph" w:customStyle="1" w:styleId="TableTextNCM">
    <w:name w:val="Table Text NCM"/>
    <w:basedOn w:val="Normal"/>
    <w:rsid w:val="00F409B1"/>
    <w:pPr>
      <w:spacing w:before="60" w:after="60"/>
    </w:pPr>
    <w:rPr>
      <w:rFonts w:ascii="Arial" w:hAnsi="Arial"/>
      <w:sz w:val="18"/>
    </w:rPr>
  </w:style>
  <w:style w:type="paragraph" w:customStyle="1" w:styleId="TableHeaderNCM">
    <w:name w:val="Table Header NCM"/>
    <w:basedOn w:val="TableTextNCM"/>
    <w:rsid w:val="00F409B1"/>
    <w:pPr>
      <w:jc w:val="both"/>
    </w:pPr>
    <w:rPr>
      <w:b/>
    </w:rPr>
  </w:style>
  <w:style w:type="paragraph" w:customStyle="1" w:styleId="BulletText3">
    <w:name w:val="Bullet Text 3"/>
    <w:basedOn w:val="BulletText2"/>
    <w:rsid w:val="00F409B1"/>
    <w:pPr>
      <w:numPr>
        <w:numId w:val="6"/>
      </w:numPr>
      <w:tabs>
        <w:tab w:val="clear" w:pos="360"/>
        <w:tab w:val="num" w:pos="907"/>
      </w:tabs>
      <w:ind w:left="907"/>
    </w:pPr>
  </w:style>
  <w:style w:type="paragraph" w:customStyle="1" w:styleId="TableHeader">
    <w:name w:val="Table Header"/>
    <w:basedOn w:val="Normal"/>
    <w:rsid w:val="00F409B1"/>
    <w:pPr>
      <w:spacing w:before="40" w:after="20"/>
      <w:jc w:val="both"/>
    </w:pPr>
    <w:rPr>
      <w:rFonts w:ascii="Arial" w:hAnsi="Arial"/>
      <w:b/>
    </w:rPr>
  </w:style>
  <w:style w:type="paragraph" w:customStyle="1" w:styleId="RevisionStyle1">
    <w:name w:val="Revision Style 1"/>
    <w:basedOn w:val="Normal"/>
    <w:rsid w:val="00F409B1"/>
    <w:pPr>
      <w:keepNext/>
      <w:tabs>
        <w:tab w:val="left" w:pos="2862"/>
      </w:tabs>
      <w:spacing w:before="120" w:after="60"/>
      <w:ind w:left="-14"/>
    </w:pPr>
    <w:rPr>
      <w:rFonts w:ascii="Arial" w:hAnsi="Arial"/>
      <w:b/>
      <w:kern w:val="14"/>
      <w:sz w:val="20"/>
    </w:rPr>
  </w:style>
  <w:style w:type="paragraph" w:customStyle="1" w:styleId="RevisionStyle2">
    <w:name w:val="Revision Style 2"/>
    <w:basedOn w:val="Normal"/>
    <w:rsid w:val="00F409B1"/>
    <w:pPr>
      <w:keepNext/>
      <w:tabs>
        <w:tab w:val="left" w:pos="2682"/>
      </w:tabs>
      <w:spacing w:before="120" w:after="60"/>
    </w:pPr>
    <w:rPr>
      <w:rFonts w:ascii="Arial" w:hAnsi="Arial"/>
      <w:kern w:val="14"/>
      <w:sz w:val="20"/>
      <w:u w:val="single"/>
    </w:rPr>
  </w:style>
  <w:style w:type="paragraph" w:customStyle="1" w:styleId="TableHeaderText">
    <w:name w:val="Table Header Text"/>
    <w:basedOn w:val="TableText"/>
    <w:rsid w:val="00F409B1"/>
    <w:pPr>
      <w:keepNext/>
      <w:jc w:val="center"/>
    </w:pPr>
    <w:rPr>
      <w:b/>
    </w:rPr>
  </w:style>
  <w:style w:type="paragraph" w:styleId="DocumentMap">
    <w:name w:val="Document Map"/>
    <w:basedOn w:val="Normal"/>
    <w:semiHidden/>
    <w:rsid w:val="00F409B1"/>
    <w:pPr>
      <w:shd w:val="clear" w:color="auto" w:fill="000080"/>
    </w:pPr>
    <w:rPr>
      <w:rFonts w:ascii="Tahoma" w:hAnsi="Tahoma"/>
    </w:rPr>
  </w:style>
  <w:style w:type="paragraph" w:styleId="TOC5">
    <w:name w:val="toc 5"/>
    <w:basedOn w:val="Normal"/>
    <w:next w:val="Normal"/>
    <w:uiPriority w:val="39"/>
    <w:rsid w:val="00F409B1"/>
    <w:pPr>
      <w:ind w:left="960"/>
    </w:pPr>
    <w:rPr>
      <w:rFonts w:asciiTheme="minorHAnsi" w:hAnsiTheme="minorHAnsi"/>
      <w:sz w:val="20"/>
    </w:rPr>
  </w:style>
  <w:style w:type="paragraph" w:customStyle="1" w:styleId="TableColHead">
    <w:name w:val="TableColHead"/>
    <w:basedOn w:val="Normal"/>
    <w:rsid w:val="00F409B1"/>
    <w:pPr>
      <w:spacing w:before="60" w:after="60"/>
      <w:ind w:left="43" w:right="43"/>
      <w:jc w:val="center"/>
    </w:pPr>
    <w:rPr>
      <w:rFonts w:ascii="Times" w:hAnsi="Times"/>
      <w:b/>
    </w:rPr>
  </w:style>
  <w:style w:type="paragraph" w:customStyle="1" w:styleId="TableText0">
    <w:name w:val="TableText"/>
    <w:basedOn w:val="Normal"/>
    <w:rsid w:val="00F409B1"/>
    <w:pPr>
      <w:spacing w:before="60" w:after="60"/>
      <w:ind w:left="43" w:right="43"/>
    </w:pPr>
    <w:rPr>
      <w:rFonts w:ascii="Times" w:hAnsi="Times"/>
    </w:rPr>
  </w:style>
  <w:style w:type="paragraph" w:customStyle="1" w:styleId="Bullet">
    <w:name w:val="Bullet"/>
    <w:basedOn w:val="Normal"/>
    <w:rsid w:val="00F409B1"/>
    <w:pPr>
      <w:spacing w:before="120" w:line="240" w:lineRule="exact"/>
      <w:ind w:left="1166" w:hanging="432"/>
    </w:pPr>
    <w:rPr>
      <w:rFonts w:ascii="Tms Rmn" w:hAnsi="Tms Rmn"/>
    </w:rPr>
  </w:style>
  <w:style w:type="paragraph" w:customStyle="1" w:styleId="Figure">
    <w:name w:val="Figure"/>
    <w:basedOn w:val="I0"/>
    <w:rsid w:val="00F409B1"/>
    <w:pPr>
      <w:jc w:val="center"/>
    </w:pPr>
    <w:rPr>
      <w:b/>
    </w:rPr>
  </w:style>
  <w:style w:type="paragraph" w:customStyle="1" w:styleId="Text">
    <w:name w:val="Text"/>
    <w:basedOn w:val="Normal"/>
    <w:rsid w:val="00F409B1"/>
    <w:pPr>
      <w:spacing w:before="60" w:after="120" w:line="240" w:lineRule="exact"/>
      <w:jc w:val="both"/>
    </w:pPr>
    <w:rPr>
      <w:rFonts w:ascii="Tms Rmn" w:hAnsi="Tms Rmn"/>
      <w:color w:val="000000"/>
    </w:rPr>
  </w:style>
  <w:style w:type="paragraph" w:customStyle="1" w:styleId="IO">
    <w:name w:val="IO"/>
    <w:basedOn w:val="Heading3"/>
    <w:rsid w:val="00F409B1"/>
    <w:pPr>
      <w:numPr>
        <w:ilvl w:val="0"/>
        <w:numId w:val="0"/>
      </w:numPr>
      <w:spacing w:before="240" w:after="0"/>
      <w:outlineLvl w:val="9"/>
    </w:pPr>
    <w:rPr>
      <w:rFonts w:ascii="Tms Rmn" w:hAnsi="Tms Rmn"/>
    </w:rPr>
  </w:style>
  <w:style w:type="character" w:styleId="CommentReference">
    <w:name w:val="annotation reference"/>
    <w:basedOn w:val="DefaultParagraphFont"/>
    <w:semiHidden/>
    <w:rsid w:val="00F409B1"/>
    <w:rPr>
      <w:sz w:val="16"/>
      <w:szCs w:val="16"/>
    </w:rPr>
  </w:style>
  <w:style w:type="paragraph" w:styleId="CommentText">
    <w:name w:val="annotation text"/>
    <w:basedOn w:val="Normal"/>
    <w:semiHidden/>
    <w:rsid w:val="00F409B1"/>
    <w:rPr>
      <w:sz w:val="20"/>
    </w:rPr>
  </w:style>
  <w:style w:type="paragraph" w:styleId="BalloonText">
    <w:name w:val="Balloon Text"/>
    <w:basedOn w:val="Normal"/>
    <w:semiHidden/>
    <w:rsid w:val="00F409B1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A377E8"/>
    <w:rPr>
      <w:b/>
      <w:bCs/>
    </w:rPr>
  </w:style>
  <w:style w:type="paragraph" w:customStyle="1" w:styleId="StyleApprovalSign2Centered">
    <w:name w:val="Style Approval Sign 2 + Centered"/>
    <w:basedOn w:val="Normal"/>
    <w:rsid w:val="00974CE2"/>
    <w:pPr>
      <w:jc w:val="center"/>
    </w:pPr>
    <w:rPr>
      <w:rFonts w:ascii="Arial" w:hAnsi="Arial"/>
      <w:b/>
      <w:kern w:val="14"/>
      <w:sz w:val="20"/>
    </w:rPr>
  </w:style>
  <w:style w:type="paragraph" w:customStyle="1" w:styleId="StyleApprovalSign2Justified">
    <w:name w:val="Style Approval Sign 2 + Justified"/>
    <w:basedOn w:val="Normal"/>
    <w:rsid w:val="00974CE2"/>
    <w:rPr>
      <w:kern w:val="14"/>
      <w:sz w:val="18"/>
    </w:rPr>
  </w:style>
  <w:style w:type="paragraph" w:styleId="NormalWeb">
    <w:name w:val="Normal (Web)"/>
    <w:basedOn w:val="Normal"/>
    <w:uiPriority w:val="99"/>
    <w:semiHidden/>
    <w:unhideWhenUsed/>
    <w:rsid w:val="005D0A0D"/>
    <w:pPr>
      <w:spacing w:before="100" w:beforeAutospacing="1" w:after="100" w:afterAutospacing="1"/>
    </w:pPr>
    <w:rPr>
      <w:szCs w:val="24"/>
    </w:rPr>
  </w:style>
  <w:style w:type="paragraph" w:styleId="ListParagraph">
    <w:name w:val="List Paragraph"/>
    <w:basedOn w:val="Normal"/>
    <w:uiPriority w:val="34"/>
    <w:qFormat/>
    <w:rsid w:val="00B13E11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8E5464"/>
    <w:rPr>
      <w:rFonts w:ascii="Calibri" w:eastAsiaTheme="minorHAnsi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E5464"/>
    <w:rPr>
      <w:rFonts w:ascii="Calibri" w:eastAsiaTheme="minorHAnsi" w:hAnsi="Calibri" w:cs="Consolas"/>
      <w:sz w:val="22"/>
      <w:szCs w:val="21"/>
    </w:rPr>
  </w:style>
  <w:style w:type="character" w:customStyle="1" w:styleId="FootnoteTextChar">
    <w:name w:val="Footnote Text Char"/>
    <w:basedOn w:val="DefaultParagraphFont"/>
    <w:link w:val="FootnoteText"/>
    <w:semiHidden/>
    <w:rsid w:val="00443939"/>
  </w:style>
  <w:style w:type="character" w:styleId="LineNumber">
    <w:name w:val="line number"/>
    <w:basedOn w:val="DefaultParagraphFont"/>
    <w:semiHidden/>
    <w:unhideWhenUsed/>
    <w:rsid w:val="00B60977"/>
  </w:style>
  <w:style w:type="character" w:styleId="Emphasis">
    <w:name w:val="Emphasis"/>
    <w:basedOn w:val="DefaultParagraphFont"/>
    <w:uiPriority w:val="20"/>
    <w:qFormat/>
    <w:rsid w:val="00C24F47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294151"/>
    <w:pPr>
      <w:ind w:left="480" w:hanging="480"/>
    </w:pPr>
    <w:rPr>
      <w:rFonts w:asciiTheme="minorHAnsi" w:hAnsiTheme="minorHAnsi"/>
      <w:smallCaps/>
      <w:sz w:val="20"/>
    </w:rPr>
  </w:style>
  <w:style w:type="character" w:customStyle="1" w:styleId="BodyTextChar">
    <w:name w:val="Body Text Char"/>
    <w:basedOn w:val="DefaultParagraphFont"/>
    <w:link w:val="BodyText"/>
    <w:rsid w:val="008E7260"/>
    <w:rPr>
      <w:sz w:val="24"/>
    </w:rPr>
  </w:style>
  <w:style w:type="character" w:styleId="Strong">
    <w:name w:val="Strong"/>
    <w:basedOn w:val="DefaultParagraphFont"/>
    <w:uiPriority w:val="22"/>
    <w:qFormat/>
    <w:rsid w:val="00EA2A63"/>
    <w:rPr>
      <w:b/>
      <w:bCs/>
    </w:rPr>
  </w:style>
  <w:style w:type="table" w:styleId="TableGrid">
    <w:name w:val="Table Grid"/>
    <w:basedOn w:val="TableNormal"/>
    <w:rsid w:val="00EA2A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-DM">
    <w:name w:val="TableText - DM"/>
    <w:basedOn w:val="TableText0"/>
    <w:rsid w:val="00A30698"/>
    <w:rPr>
      <w:rFonts w:ascii="Arial" w:hAnsi="Arial"/>
      <w:sz w:val="18"/>
    </w:rPr>
  </w:style>
  <w:style w:type="character" w:styleId="HTMLTypewriter">
    <w:name w:val="HTML Typewriter"/>
    <w:rsid w:val="00A30698"/>
    <w:rPr>
      <w:rFonts w:ascii="Courier New" w:eastAsia="Times New Roman" w:hAnsi="Courier New" w:cs="Courier New"/>
      <w:sz w:val="20"/>
      <w:szCs w:val="20"/>
    </w:rPr>
  </w:style>
  <w:style w:type="paragraph" w:customStyle="1" w:styleId="hyperlink-cross-ref">
    <w:name w:val="hyperlink-cross-ref"/>
    <w:basedOn w:val="Normal"/>
    <w:link w:val="hyperlink-cross-refChar"/>
    <w:rsid w:val="000B6CE2"/>
    <w:rPr>
      <w:color w:val="0000FF"/>
      <w:u w:val="single"/>
    </w:rPr>
  </w:style>
  <w:style w:type="character" w:customStyle="1" w:styleId="hyperlink-cross-refChar">
    <w:name w:val="hyperlink-cross-ref Char"/>
    <w:link w:val="hyperlink-cross-ref"/>
    <w:rsid w:val="000B6CE2"/>
    <w:rPr>
      <w:color w:val="0000FF"/>
      <w:sz w:val="24"/>
      <w:u w:val="single"/>
    </w:rPr>
  </w:style>
  <w:style w:type="paragraph" w:styleId="TOC6">
    <w:name w:val="toc 6"/>
    <w:basedOn w:val="Normal"/>
    <w:next w:val="Normal"/>
    <w:autoRedefine/>
    <w:uiPriority w:val="39"/>
    <w:unhideWhenUsed/>
    <w:rsid w:val="00401D53"/>
    <w:pPr>
      <w:ind w:left="1200"/>
    </w:pPr>
    <w:rPr>
      <w:rFonts w:asciiTheme="minorHAnsi" w:hAnsi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401D53"/>
    <w:pPr>
      <w:ind w:left="1440"/>
    </w:pPr>
    <w:rPr>
      <w:rFonts w:asciiTheme="minorHAnsi" w:hAnsi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401D53"/>
    <w:pPr>
      <w:ind w:left="1680"/>
    </w:pPr>
    <w:rPr>
      <w:rFonts w:asciiTheme="minorHAnsi" w:hAnsi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401D53"/>
    <w:pPr>
      <w:ind w:left="1920"/>
    </w:pPr>
    <w:rPr>
      <w:rFonts w:asciiTheme="minorHAnsi" w:hAnsiTheme="minorHAnsi"/>
      <w:sz w:val="20"/>
    </w:rPr>
  </w:style>
  <w:style w:type="character" w:customStyle="1" w:styleId="apple-converted-space">
    <w:name w:val="apple-converted-space"/>
    <w:basedOn w:val="DefaultParagraphFont"/>
    <w:rsid w:val="001C4D99"/>
  </w:style>
  <w:style w:type="character" w:customStyle="1" w:styleId="FooterChar">
    <w:name w:val="Footer Char"/>
    <w:basedOn w:val="DefaultParagraphFont"/>
    <w:link w:val="Footer"/>
    <w:uiPriority w:val="99"/>
    <w:rsid w:val="00D414E8"/>
    <w:rPr>
      <w:kern w:val="2"/>
    </w:rPr>
  </w:style>
  <w:style w:type="paragraph" w:customStyle="1" w:styleId="InformationPage">
    <w:name w:val="InformationPage"/>
    <w:basedOn w:val="Normal"/>
    <w:rsid w:val="008D5A00"/>
    <w:pPr>
      <w:spacing w:before="120" w:after="120"/>
    </w:pPr>
    <w:rPr>
      <w:sz w:val="20"/>
    </w:rPr>
  </w:style>
  <w:style w:type="paragraph" w:styleId="ListBullet">
    <w:name w:val="List Bullet"/>
    <w:basedOn w:val="Normal"/>
    <w:autoRedefine/>
    <w:rsid w:val="00A03CE6"/>
    <w:pPr>
      <w:numPr>
        <w:numId w:val="7"/>
      </w:numPr>
    </w:pPr>
    <w:rPr>
      <w:szCs w:val="24"/>
    </w:rPr>
  </w:style>
  <w:style w:type="paragraph" w:customStyle="1" w:styleId="TitlePage5">
    <w:name w:val="Title Page 5"/>
    <w:basedOn w:val="Normal"/>
    <w:rsid w:val="00F0158C"/>
    <w:pPr>
      <w:spacing w:after="120"/>
      <w:jc w:val="center"/>
    </w:pPr>
    <w:rPr>
      <w:rFonts w:ascii="Arial" w:hAnsi="Arial"/>
      <w:sz w:val="16"/>
    </w:rPr>
  </w:style>
  <w:style w:type="paragraph" w:customStyle="1" w:styleId="BlockTitle">
    <w:name w:val="BlockTitle"/>
    <w:basedOn w:val="Normal"/>
    <w:rsid w:val="00F0158C"/>
    <w:pPr>
      <w:keepNext/>
      <w:pBdr>
        <w:bottom w:val="single" w:sz="4" w:space="1" w:color="auto"/>
      </w:pBdr>
      <w:spacing w:before="400" w:after="120" w:line="400" w:lineRule="exact"/>
    </w:pPr>
    <w:rPr>
      <w:rFonts w:ascii="Arial" w:hAnsi="Arial"/>
      <w:b/>
      <w:sz w:val="28"/>
    </w:rPr>
  </w:style>
  <w:style w:type="paragraph" w:customStyle="1" w:styleId="Default">
    <w:name w:val="Default"/>
    <w:basedOn w:val="Normal"/>
    <w:rsid w:val="00E46426"/>
    <w:pPr>
      <w:autoSpaceDE w:val="0"/>
      <w:autoSpaceDN w:val="0"/>
    </w:pPr>
    <w:rPr>
      <w:rFonts w:ascii="Arial" w:eastAsiaTheme="minorHAnsi" w:hAnsi="Arial" w:cs="Arial"/>
      <w:color w:val="000000"/>
      <w:szCs w:val="24"/>
      <w:lang w:val="en-IN" w:eastAsia="en-IN"/>
    </w:rPr>
  </w:style>
  <w:style w:type="paragraph" w:styleId="NoSpacing">
    <w:name w:val="No Spacing"/>
    <w:uiPriority w:val="1"/>
    <w:qFormat/>
    <w:rsid w:val="00AA09F0"/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Title">
    <w:name w:val="Title"/>
    <w:basedOn w:val="Normal"/>
    <w:next w:val="Normal"/>
    <w:link w:val="TitleChar"/>
    <w:qFormat/>
    <w:rsid w:val="007D480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7D48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68B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6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657D"/>
    <w:rPr>
      <w:rFonts w:ascii="Courier New" w:hAnsi="Courier New" w:cs="Courier New"/>
    </w:rPr>
  </w:style>
  <w:style w:type="character" w:styleId="UnresolvedMention">
    <w:name w:val="Unresolved Mention"/>
    <w:basedOn w:val="DefaultParagraphFont"/>
    <w:uiPriority w:val="99"/>
    <w:semiHidden/>
    <w:unhideWhenUsed/>
    <w:rsid w:val="00473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5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28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04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83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36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09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3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go.microsoft.com/fwlink/?linkid=853016" TargetMode="External"/><Relationship Id="rId26" Type="http://schemas.openxmlformats.org/officeDocument/2006/relationships/image" Target="cid:image014.jpg@01D5BCF8.3B6DCAA0" TargetMode="External"/><Relationship Id="rId39" Type="http://schemas.openxmlformats.org/officeDocument/2006/relationships/image" Target="media/image13.png"/><Relationship Id="rId21" Type="http://schemas.openxmlformats.org/officeDocument/2006/relationships/image" Target="media/image4.jpeg"/><Relationship Id="rId34" Type="http://schemas.openxmlformats.org/officeDocument/2006/relationships/image" Target="cid:image018.jpg@01D5BCF8.3B6DCAA0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6.jpeg"/><Relationship Id="rId33" Type="http://schemas.openxmlformats.org/officeDocument/2006/relationships/image" Target="media/image10.jpe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maven.apache.org/download.cgi" TargetMode="External"/><Relationship Id="rId20" Type="http://schemas.openxmlformats.org/officeDocument/2006/relationships/hyperlink" Target="https://docs.microsoft.com/en-us/sql/ssms/download-sql-server-management-studio-ssms?view=sql-server-ver15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cid:image005.jpg@01D5BCF8.3B6DCAA0" TargetMode="External"/><Relationship Id="rId32" Type="http://schemas.openxmlformats.org/officeDocument/2006/relationships/image" Target="cid:image016.jpg@01D5BCF8.3B6DCAA0" TargetMode="External"/><Relationship Id="rId37" Type="http://schemas.openxmlformats.org/officeDocument/2006/relationships/hyperlink" Target="http://analytics.google.com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5.jpeg"/><Relationship Id="rId28" Type="http://schemas.openxmlformats.org/officeDocument/2006/relationships/image" Target="cid:image015.jpg@01D5BCF8.3B6DCAA0" TargetMode="External"/><Relationship Id="rId36" Type="http://schemas.openxmlformats.org/officeDocument/2006/relationships/hyperlink" Target="whmjda@gmail.com" TargetMode="External"/><Relationship Id="rId49" Type="http://schemas.openxmlformats.org/officeDocument/2006/relationships/image" Target="media/image23.png"/><Relationship Id="rId57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hyperlink" Target="https://aka.ms/ssmsfullsetup" TargetMode="External"/><Relationship Id="rId31" Type="http://schemas.openxmlformats.org/officeDocument/2006/relationships/image" Target="media/image9.jpe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oracle.com/technetwork/java/javase/downloads/java-archive-javase11-5116896.html" TargetMode="External"/><Relationship Id="rId22" Type="http://schemas.openxmlformats.org/officeDocument/2006/relationships/image" Target="cid:image002.jpg@01D5BCF8.3B6DCAA0" TargetMode="External"/><Relationship Id="rId27" Type="http://schemas.openxmlformats.org/officeDocument/2006/relationships/image" Target="media/image7.jpeg"/><Relationship Id="rId30" Type="http://schemas.openxmlformats.org/officeDocument/2006/relationships/image" Target="cid:image011.png@01D5BCF7.47450FB0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8" Type="http://schemas.openxmlformats.org/officeDocument/2006/relationships/settings" Target="settings.xml"/><Relationship Id="rId51" Type="http://schemas.openxmlformats.org/officeDocument/2006/relationships/image" Target="media/image25.png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xcmc6442\Application%20Data\Microsoft\Templates\MES%20Documen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nv xmlns="32cbc5b1-18b6-4e3b-b90b-f35e23fcb3ab" xsi:nil="true"/>
    <FGroup xmlns="32cbc5b1-18b6-4e3b-b90b-f35e23fcb3ab">Other</FGroup>
    <Collect_x0020_Review_x0020_Comments_x0020__x0028_SP2013_x0029_ xmlns="da93a7ab-78c9-4571-8eae-09ca08148c22">
      <Url xsi:nil="true"/>
      <Description xsi:nil="true"/>
    </Collect_x0020_Review_x0020_Comments_x0020__x0028_SP2013_x0029_>
    <Current_x0020_State xmlns="32cbc5b1-18b6-4e3b-b90b-f35e23fcb3ab">inWork</Current_x0020_State>
    <MPSIFileLocation xmlns="32cbc5b1-18b6-4e3b-b90b-f35e23fcb3ab">
      <Url xsi:nil="true"/>
      <Description xsi:nil="true"/>
    </MPSIFileLocation>
    <BP xmlns="32cbc5b1-18b6-4e3b-b90b-f35e23fcb3ab">BP27.0</BP>
    <Doc_x0020_Category xmlns="32cbc5b1-18b6-4e3b-b90b-f35e23fcb3ab">Functional Spec</Doc_x0020_Category>
    <AD_x0026_S_x0020_Type xmlns="32cbc5b1-18b6-4e3b-b90b-f35e23fcb3ab">P490S - Unit Task Specification</AD_x0026_S_x0020_Type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BDE85C17F2034F84CE1E9D8D91B499" ma:contentTypeVersion="12" ma:contentTypeDescription="Create a new document." ma:contentTypeScope="" ma:versionID="72b8673cb6be260b9e39a7adac9d205f">
  <xsd:schema xmlns:xsd="http://www.w3.org/2001/XMLSchema" xmlns:xs="http://www.w3.org/2001/XMLSchema" xmlns:p="http://schemas.microsoft.com/office/2006/metadata/properties" xmlns:ns2="32cbc5b1-18b6-4e3b-b90b-f35e23fcb3ab" xmlns:ns3="da93a7ab-78c9-4571-8eae-09ca08148c22" targetNamespace="http://schemas.microsoft.com/office/2006/metadata/properties" ma:root="true" ma:fieldsID="db4aac5531420058455d7c9a6e9338e4" ns2:_="" ns3:_="">
    <xsd:import namespace="32cbc5b1-18b6-4e3b-b90b-f35e23fcb3ab"/>
    <xsd:import namespace="da93a7ab-78c9-4571-8eae-09ca08148c22"/>
    <xsd:element name="properties">
      <xsd:complexType>
        <xsd:sequence>
          <xsd:element name="documentManagement">
            <xsd:complexType>
              <xsd:all>
                <xsd:element ref="ns2:Doc_x0020_Category" minOccurs="0"/>
                <xsd:element ref="ns2:AD_x0026_S_x0020_Type" minOccurs="0"/>
                <xsd:element ref="ns2:BP" minOccurs="0"/>
                <xsd:element ref="ns2:Env" minOccurs="0"/>
                <xsd:element ref="ns2:Current_x0020_State" minOccurs="0"/>
                <xsd:element ref="ns2:MPSIFileLocation" minOccurs="0"/>
                <xsd:element ref="ns2:FGroup" minOccurs="0"/>
                <xsd:element ref="ns3:Collect_x0020_Review_x0020_Comments_x0020__x0028_SP2013_x0029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cbc5b1-18b6-4e3b-b90b-f35e23fcb3ab" elementFormDefault="qualified">
    <xsd:import namespace="http://schemas.microsoft.com/office/2006/documentManagement/types"/>
    <xsd:import namespace="http://schemas.microsoft.com/office/infopath/2007/PartnerControls"/>
    <xsd:element name="Doc_x0020_Category" ma:index="2" nillable="true" ma:displayName="Doc Category" ma:default="Business Requirements" ma:description="General type of document." ma:format="Dropdown" ma:internalName="Doc_x0020_Category">
      <xsd:simpleType>
        <xsd:restriction base="dms:Choice">
          <xsd:enumeration value="Business Requirements"/>
          <xsd:enumeration value="Architecture"/>
          <xsd:enumeration value="Database - All"/>
          <xsd:enumeration value="Functional Spec"/>
          <xsd:enumeration value="IT BR Response"/>
          <xsd:enumeration value="Project Management"/>
          <xsd:enumeration value="Quality Management"/>
          <xsd:enumeration value="Software Configuration"/>
          <xsd:enumeration value="Sprint Contents"/>
          <xsd:enumeration value="Test Script/Result"/>
          <xsd:enumeration value="Test Result Only"/>
          <xsd:enumeration value="Test Script Only"/>
          <xsd:enumeration value="User Help"/>
          <xsd:enumeration value="Rollover Help"/>
          <xsd:enumeration value="XML"/>
          <xsd:enumeration value="Opportunity"/>
          <xsd:enumeration value="Misc"/>
        </xsd:restriction>
      </xsd:simpleType>
    </xsd:element>
    <xsd:element name="AD_x0026_S_x0020_Type" ma:index="3" nillable="true" ma:displayName="AD&amp;S Type" ma:description="This list contains all the AD&amp;S document types for both Traditional and Agile software projects.  Select the document type for the document you are uploading." ma:format="Dropdown" ma:internalName="AD_x0026_S_x0020_Type">
      <xsd:simpleType>
        <xsd:restriction base="dms:Choice">
          <xsd:enumeration value="n/a"/>
          <xsd:enumeration value="B002M - ITAS-PP Statement of Work"/>
          <xsd:enumeration value="B004M - Subcontract Opportunity Notification Form"/>
          <xsd:enumeration value="B026M - Single Source Justification"/>
          <xsd:enumeration value="B042Z - Supplier Management Change Request"/>
          <xsd:enumeration value="B045C - Performance and Scalability Assessment Tool (PSAT)"/>
          <xsd:enumeration value="B045M - Risk Management Documentation"/>
          <xsd:enumeration value="B045Z - Sourcing Risk Evaluation"/>
          <xsd:enumeration value="B054M - Measurement Plan"/>
          <xsd:enumeration value="B056G - User Experience Survey Report"/>
          <xsd:enumeration value="B062S - Boeing IT Common Customer Satisfaction Metric"/>
          <xsd:enumeration value="B065M - Sourcing Compliance Plan"/>
          <xsd:enumeration value="B066M - Data Information Classification Form"/>
          <xsd:enumeration value="B070A - Product Vision"/>
          <xsd:enumeration value="B071A - Product Roadmap"/>
          <xsd:enumeration value="B072A - Definition of Done"/>
          <xsd:enumeration value="B073A - Product Backlog"/>
          <xsd:enumeration value="B074A - Release Plan"/>
          <xsd:enumeration value="B075A - Burndown Chart"/>
          <xsd:enumeration value="B075M - IT Project Plate"/>
          <xsd:enumeration value="B076A - Iteration Backlog"/>
          <xsd:enumeration value="B077A - Impediments List"/>
          <xsd:enumeration value="B078A - Release Decision"/>
          <xsd:enumeration value="B079A - Retrospective"/>
          <xsd:enumeration value="B081M - Peer Review Documentation"/>
          <xsd:enumeration value="B082M - Enterprise Systems &amp; Architecture Tool Suite (ESATS)"/>
          <xsd:enumeration value="B083M - Architecture Compliance Record (ACR)"/>
          <xsd:enumeration value="B085M - Export Evaluation Form"/>
          <xsd:enumeration value="B113M - Change Management Process"/>
          <xsd:enumeration value="B121M - Architecture Compliance Assessment"/>
          <xsd:enumeration value="B122M - Configuration"/>
          <xsd:enumeration value="B125M - Global Readiness Assessment Checklist"/>
          <xsd:enumeration value="B131S - Security Compliance Assessment (SCA)"/>
          <xsd:enumeration value="B142S - AEC-Service and Recovery Levels Assessment"/>
          <xsd:enumeration value="B705M - Recovery Plan"/>
          <xsd:enumeration value="B706G - Access Control Policy (ACP)"/>
          <xsd:enumeration value="B800C - Mobile Application Development Checklist"/>
          <xsd:enumeration value="B801C - Site Notification and Profile Request"/>
          <xsd:enumeration value="B802C - Production Readiness Review"/>
          <xsd:enumeration value="B841G - Customer Acceptance of Product Usability"/>
          <xsd:enumeration value="B892M - Application Support Knowledge Documents Update"/>
          <xsd:enumeration value="B933G - Operational Level Agreement"/>
          <xsd:enumeration value="B951S - Configuration Management Plan"/>
          <xsd:enumeration value="B962G - SOW COTS Evaluation"/>
          <xsd:enumeration value="B965G - SOW Supplier Demo Evaluation"/>
          <xsd:enumeration value="B969G - Request for Proposal (RFP) Statement of Work"/>
          <xsd:enumeration value="M001S - Project Initial Understanding"/>
          <xsd:enumeration value="M002S - Project Statement"/>
          <xsd:enumeration value="M007S - Financial Plan"/>
          <xsd:enumeration value="M009S - Detailed Plan"/>
          <xsd:enumeration value="M015A - Quality Plan"/>
          <xsd:enumeration value="M015S - Quality Plan"/>
          <xsd:enumeration value="M016S - Human Resources Plan"/>
          <xsd:enumeration value="M032S – Desktop Procedure"/>
          <xsd:enumeration value="M036S - Work Breakdown Structure"/>
          <xsd:enumeration value="M042S - Change Request"/>
          <xsd:enumeration value="M044S - Change Request Log"/>
          <xsd:enumeration value="M046S - Issue"/>
          <xsd:enumeration value="M052S - Deliverable Review and Approval"/>
          <xsd:enumeration value="M053S - Deliverables Status Log"/>
          <xsd:enumeration value="M060S - Project Completion Report"/>
          <xsd:enumeration value="P100S - Opportunity"/>
          <xsd:enumeration value="P140S - Owner Requirements"/>
          <xsd:enumeration value="P170S - Information Structure"/>
          <xsd:enumeration value="P200A - Architecture Framework"/>
          <xsd:enumeration value="P219S - Software Architecture"/>
          <xsd:enumeration value="P230S - User Alternatives"/>
          <xsd:enumeration value="P231S - Developer Alternatives"/>
          <xsd:enumeration value="P235S - Prototype"/>
          <xsd:enumeration value="P240S - User Principles"/>
          <xsd:enumeration value="P250S - User System Structure"/>
          <xsd:enumeration value="P251S - Work Processes"/>
          <xsd:enumeration value="P261S - Developer Principles"/>
          <xsd:enumeration value="P270S - Implementation Strategy"/>
          <xsd:enumeration value="P280S - Impacts"/>
          <xsd:enumeration value="P290S - Costs and Benefits"/>
          <xsd:enumeration value="P340S - Conversion Strategy"/>
          <xsd:enumeration value="P360S - User Standards"/>
          <xsd:enumeration value="P370S - Technology Infrastructure"/>
          <xsd:enumeration value="P380S - Developer Standards"/>
          <xsd:enumeration value="P405S - Construction and Test Strategy"/>
          <xsd:enumeration value="P410S - Test Groups"/>
          <xsd:enumeration value="P415S - Test Plan"/>
          <xsd:enumeration value="P450S - Implementation Plan"/>
          <xsd:enumeration value="P487S - Reusable Task Step Specification"/>
          <xsd:enumeration value="P490A - Design"/>
          <xsd:enumeration value="P490S - Unit Task Specification"/>
          <xsd:enumeration value="P510S - Persistent Information Structure"/>
          <xsd:enumeration value="P600A - Product"/>
          <xsd:enumeration value="P600S - Software Component"/>
          <xsd:enumeration value="P700S - User Guide"/>
          <xsd:enumeration value="P705S - Operations Guide"/>
          <xsd:enumeration value="P710S - Training Material"/>
          <xsd:enumeration value="P750A - Test Cases and Results"/>
          <xsd:enumeration value="P750S - Test Cases"/>
          <xsd:enumeration value="P770S - Test Results"/>
          <xsd:enumeration value="P805S - Implementation Report"/>
          <xsd:enumeration value="P911C - Technical Monitoring Plan"/>
          <xsd:enumeration value="P931G - Service Level Agreement"/>
          <xsd:enumeration value="P952S - Configuration Management Audit Report"/>
        </xsd:restriction>
      </xsd:simpleType>
    </xsd:element>
    <xsd:element name="BP" ma:index="4" nillable="true" ma:displayName="BP" ma:format="Dropdown" ma:internalName="BP">
      <xsd:simpleType>
        <xsd:union memberTypes="dms:Text">
          <xsd:simpleType>
            <xsd:restriction base="dms:Choice">
              <xsd:enumeration value="BP22.0"/>
              <xsd:enumeration value="BP23.0"/>
              <xsd:enumeration value="BP24.0"/>
              <xsd:enumeration value="BP25.0"/>
              <xsd:enumeration value="BP27.0"/>
            </xsd:restriction>
          </xsd:simpleType>
        </xsd:union>
      </xsd:simpleType>
    </xsd:element>
    <xsd:element name="Env" ma:index="5" nillable="true" ma:displayName="Env" ma:description="Select the environment associated with this document" ma:format="Dropdown" ma:internalName="Env">
      <xsd:simpleType>
        <xsd:restriction base="dms:Choice">
          <xsd:enumeration value="FT"/>
          <xsd:enumeration value="IUT"/>
          <xsd:enumeration value="IFT"/>
          <xsd:enumeration value="IUT/IFT"/>
        </xsd:restriction>
      </xsd:simpleType>
    </xsd:element>
    <xsd:element name="Current_x0020_State" ma:index="6" nillable="true" ma:displayName="Current State" ma:default="Template" ma:format="Dropdown" ma:internalName="Current_x0020_State">
      <xsd:simpleType>
        <xsd:restriction base="dms:Choice">
          <xsd:enumeration value="Template"/>
          <xsd:enumeration value="inWork"/>
          <xsd:enumeration value="PeerReview"/>
          <xsd:enumeration value="R4R"/>
          <xsd:enumeration value="Review"/>
          <xsd:enumeration value="Complete"/>
          <xsd:enumeration value="inApproval"/>
          <xsd:enumeration value="Approved"/>
          <xsd:enumeration value="OBE (Obsolete)"/>
        </xsd:restriction>
      </xsd:simpleType>
    </xsd:element>
    <xsd:element name="MPSIFileLocation" ma:index="13" nillable="true" ma:displayName="MPSIFileLocation" ma:description="Location of the original document on MPSI Sharepoint/fileshare" ma:format="Hyperlink" ma:internalName="MPSIFileLocat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FGroup" ma:index="14" nillable="true" ma:displayName="FGroup" ma:default="Other" ma:description="Functional Group" ma:format="Dropdown" ma:internalName="FGroup">
      <xsd:simpleType>
        <xsd:restriction base="dms:Choice">
          <xsd:enumeration value="Common"/>
          <xsd:enumeration value="EPM"/>
          <xsd:enumeration value="Order Execution"/>
          <xsd:enumeration value="Other"/>
          <xsd:enumeration value="Shop Floor Information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93a7ab-78c9-4571-8eae-09ca08148c22" elementFormDefault="qualified">
    <xsd:import namespace="http://schemas.microsoft.com/office/2006/documentManagement/types"/>
    <xsd:import namespace="http://schemas.microsoft.com/office/infopath/2007/PartnerControls"/>
    <xsd:element name="Collect_x0020_Review_x0020_Comments_x0020__x0028_SP2013_x0029_" ma:index="17" nillable="true" ma:displayName="Collect Review Comments (SP2013)" ma:internalName="Collect_x0020_Review_x0020_Comments_x0020__x0028_SP2013_x0029_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9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B8086-F064-4A42-8CB8-FDC12A6612D4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46EE28A0-8CA9-4A11-889C-F8E59D13B3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578FC7-845B-420C-BD1D-224E1F7BC0B2}">
  <ds:schemaRefs>
    <ds:schemaRef ds:uri="http://schemas.microsoft.com/office/2006/metadata/properties"/>
    <ds:schemaRef ds:uri="http://schemas.microsoft.com/office/infopath/2007/PartnerControls"/>
    <ds:schemaRef ds:uri="32cbc5b1-18b6-4e3b-b90b-f35e23fcb3ab"/>
    <ds:schemaRef ds:uri="da93a7ab-78c9-4571-8eae-09ca08148c22"/>
  </ds:schemaRefs>
</ds:datastoreItem>
</file>

<file path=customXml/itemProps4.xml><?xml version="1.0" encoding="utf-8"?>
<ds:datastoreItem xmlns:ds="http://schemas.openxmlformats.org/officeDocument/2006/customXml" ds:itemID="{07633F7D-CFE0-4351-A03D-DDC865A2B8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cbc5b1-18b6-4e3b-b90b-f35e23fcb3ab"/>
    <ds:schemaRef ds:uri="da93a7ab-78c9-4571-8eae-09ca08148c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453CAC8-6E76-40F6-8297-438297571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MES Document Template.dot</Template>
  <TotalTime>5813</TotalTime>
  <Pages>24</Pages>
  <Words>2988</Words>
  <Characters>17033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490-UPSVT112 Manage ADPP</vt:lpstr>
    </vt:vector>
  </TitlesOfParts>
  <Company>The Boeing Company</Company>
  <LinksUpToDate>false</LinksUpToDate>
  <CharactersWithSpaces>19982</CharactersWithSpaces>
  <SharedDoc>false</SharedDoc>
  <HLinks>
    <vt:vector size="228" baseType="variant">
      <vt:variant>
        <vt:i4>1441904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_Data_Matrix_2</vt:lpwstr>
      </vt:variant>
      <vt:variant>
        <vt:i4>1376368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_Data_Matrix_1</vt:lpwstr>
      </vt:variant>
      <vt:variant>
        <vt:i4>2359343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_Data_Matrix</vt:lpwstr>
      </vt:variant>
      <vt:variant>
        <vt:i4>3473430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_OPSV2148_Last_Login</vt:lpwstr>
      </vt:variant>
      <vt:variant>
        <vt:i4>2359343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_Data_Matrix</vt:lpwstr>
      </vt:variant>
      <vt:variant>
        <vt:i4>3473430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_OPSV2148_Last_Login</vt:lpwstr>
      </vt:variant>
      <vt:variant>
        <vt:i4>65647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_Presentation_Object_2</vt:lpwstr>
      </vt:variant>
      <vt:variant>
        <vt:i4>65647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_Presentation_Object_2</vt:lpwstr>
      </vt:variant>
      <vt:variant>
        <vt:i4>4391001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_OPSV__</vt:lpwstr>
      </vt:variant>
      <vt:variant>
        <vt:i4>655471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_Presentation_Object_9</vt:lpwstr>
      </vt:variant>
      <vt:variant>
        <vt:i4>65647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_Presentation_Object_2</vt:lpwstr>
      </vt:variant>
      <vt:variant>
        <vt:i4>65647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_Presentation_Object_2</vt:lpwstr>
      </vt:variant>
      <vt:variant>
        <vt:i4>458863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_Presentation_Object_4</vt:lpwstr>
      </vt:variant>
      <vt:variant>
        <vt:i4>458863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_Presentation_Object_4</vt:lpwstr>
      </vt:variant>
      <vt:variant>
        <vt:i4>458863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_Presentation_Object_4</vt:lpwstr>
      </vt:variant>
      <vt:variant>
        <vt:i4>458863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_Presentation_Object_4</vt:lpwstr>
      </vt:variant>
      <vt:variant>
        <vt:i4>458863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_Presentation_Object_4</vt:lpwstr>
      </vt:variant>
      <vt:variant>
        <vt:i4>458863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_Presentation_Object_4</vt:lpwstr>
      </vt:variant>
      <vt:variant>
        <vt:i4>393327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_Presentation_Object_5</vt:lpwstr>
      </vt:variant>
      <vt:variant>
        <vt:i4>458863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_Presentation_Object_4</vt:lpwstr>
      </vt:variant>
      <vt:variant>
        <vt:i4>458863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_Presentation_Object_4</vt:lpwstr>
      </vt:variant>
      <vt:variant>
        <vt:i4>458863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_Presentation_Object_4</vt:lpwstr>
      </vt:variant>
      <vt:variant>
        <vt:i4>458863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_Presentation_Object_4</vt:lpwstr>
      </vt:variant>
      <vt:variant>
        <vt:i4>65647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_Presentation_Object_2</vt:lpwstr>
      </vt:variant>
      <vt:variant>
        <vt:i4>65647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_Presentation_Object_2</vt:lpwstr>
      </vt:variant>
      <vt:variant>
        <vt:i4>3342384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_Presentation_Object</vt:lpwstr>
      </vt:variant>
      <vt:variant>
        <vt:i4>3342384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_Presentation_Object</vt:lpwstr>
      </vt:variant>
      <vt:variant>
        <vt:i4>3342384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_Presentation_Object</vt:lpwstr>
      </vt:variant>
      <vt:variant>
        <vt:i4>393327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_Presentation_Object_5</vt:lpwstr>
      </vt:variant>
      <vt:variant>
        <vt:i4>3342384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_Presentation_Object</vt:lpwstr>
      </vt:variant>
      <vt:variant>
        <vt:i4>3342384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_Presentation_Object</vt:lpwstr>
      </vt:variant>
      <vt:variant>
        <vt:i4>3342384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_Presentation_Object</vt:lpwstr>
      </vt:variant>
      <vt:variant>
        <vt:i4>3342384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_Presentation_Object</vt:lpwstr>
      </vt:variant>
      <vt:variant>
        <vt:i4>65647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_Presentation_Object_2</vt:lpwstr>
      </vt:variant>
      <vt:variant>
        <vt:i4>458863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_Presentation_Object_4</vt:lpwstr>
      </vt:variant>
      <vt:variant>
        <vt:i4>111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_Presentation_Object_3</vt:lpwstr>
      </vt:variant>
      <vt:variant>
        <vt:i4>131183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_Presentation_Object_1</vt:lpwstr>
      </vt:variant>
      <vt:variant>
        <vt:i4>3342384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_Presentation_Object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490-UPSVT112 Manage ADPP</dc:title>
  <dc:creator>EXI-Ganesan, Srinivasaragavan</dc:creator>
  <cp:lastModifiedBy>Senthilkumar Dhanapalan (CW)</cp:lastModifiedBy>
  <cp:revision>714</cp:revision>
  <cp:lastPrinted>2017-12-18T10:55:00Z</cp:lastPrinted>
  <dcterms:created xsi:type="dcterms:W3CDTF">2017-11-30T22:47:00Z</dcterms:created>
  <dcterms:modified xsi:type="dcterms:W3CDTF">2020-03-30T06:06:00Z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+ Document Number">
    <vt:lpwstr>490-UPSV214</vt:lpwstr>
  </property>
  <property fmtid="{D5CDD505-2E9C-101B-9397-08002B2CF9AE}" pid="3" name="Revision">
    <vt:lpwstr>C</vt:lpwstr>
  </property>
  <property fmtid="{D5CDD505-2E9C-101B-9397-08002B2CF9AE}" pid="4" name="Original Release Date">
    <vt:lpwstr>02/05/2003</vt:lpwstr>
  </property>
  <property fmtid="{D5CDD505-2E9C-101B-9397-08002B2CF9AE}" pid="5" name="Software Release">
    <vt:lpwstr>A4.2P1E18</vt:lpwstr>
  </property>
  <property fmtid="{D5CDD505-2E9C-101B-9397-08002B2CF9AE}" pid="6" name="Document Release">
    <vt:lpwstr>12/14/2004</vt:lpwstr>
  </property>
  <property fmtid="{D5CDD505-2E9C-101B-9397-08002B2CF9AE}" pid="7" name="ContentType">
    <vt:lpwstr>Document</vt:lpwstr>
  </property>
  <property fmtid="{D5CDD505-2E9C-101B-9397-08002B2CF9AE}" pid="8" name="Collect Feedback">
    <vt:lpwstr/>
  </property>
  <property fmtid="{D5CDD505-2E9C-101B-9397-08002B2CF9AE}" pid="9" name="Approval">
    <vt:lpwstr/>
  </property>
  <property fmtid="{D5CDD505-2E9C-101B-9397-08002B2CF9AE}" pid="10" name="ContentTypeId">
    <vt:lpwstr>0x01010091BDE85C17F2034F84CE1E9D8D91B499</vt:lpwstr>
  </property>
  <property fmtid="{D5CDD505-2E9C-101B-9397-08002B2CF9AE}" pid="11" name="TitusGUID">
    <vt:lpwstr>e2b92f7a-cb95-4d42-9234-08f0109d7e0e</vt:lpwstr>
  </property>
  <property fmtid="{D5CDD505-2E9C-101B-9397-08002B2CF9AE}" pid="12" name="HCL_Cla5s_D6">
    <vt:lpwstr>False</vt:lpwstr>
  </property>
  <property fmtid="{D5CDD505-2E9C-101B-9397-08002B2CF9AE}" pid="13" name="HCLClassification">
    <vt:lpwstr>HCL_Cla5s_1nt3rnal</vt:lpwstr>
  </property>
</Properties>
</file>